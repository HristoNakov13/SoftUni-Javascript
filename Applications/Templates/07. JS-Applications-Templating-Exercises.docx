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A1CCD4" w14:textId="77777777" w:rsidR="00C50B29" w:rsidRDefault="00C50B29" w:rsidP="00523BE2">
      <w:pPr>
        <w:pStyle w:val="Heading1"/>
        <w:jc w:val="center"/>
        <w:rPr>
          <w:noProof/>
        </w:rPr>
      </w:pPr>
      <w:r>
        <w:rPr>
          <w:noProof/>
        </w:rPr>
        <w:t>Exercises: Templating</w:t>
      </w:r>
    </w:p>
    <w:p w14:paraId="233BB96F" w14:textId="64C2F48A" w:rsidR="00C50B29" w:rsidRPr="00D438D0" w:rsidRDefault="00C50B29" w:rsidP="00C50B29">
      <w:pPr>
        <w:rPr>
          <w:rStyle w:val="Strong"/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Problems for exercises and homework for the </w:t>
      </w:r>
      <w:hyperlink r:id="rId7" w:history="1">
        <w:r w:rsidR="00061834">
          <w:rPr>
            <w:rStyle w:val="Hyperlink"/>
            <w:noProof/>
            <w:sz w:val="24"/>
            <w:szCs w:val="24"/>
          </w:rPr>
          <w:t>"</w:t>
        </w:r>
        <w:r>
          <w:rPr>
            <w:rStyle w:val="Hyperlink"/>
            <w:noProof/>
            <w:sz w:val="24"/>
            <w:szCs w:val="24"/>
          </w:rPr>
          <w:t>JavaScript Applications</w:t>
        </w:r>
        <w:r w:rsidR="00061834">
          <w:rPr>
            <w:rStyle w:val="Hyperlink"/>
            <w:noProof/>
            <w:sz w:val="24"/>
            <w:szCs w:val="24"/>
          </w:rPr>
          <w:t>"</w:t>
        </w:r>
        <w:r>
          <w:rPr>
            <w:rStyle w:val="Hyperlink"/>
            <w:noProof/>
            <w:sz w:val="24"/>
            <w:szCs w:val="24"/>
          </w:rPr>
          <w:t xml:space="preserve"> course @ SoftUni</w:t>
        </w:r>
      </w:hyperlink>
      <w:r>
        <w:rPr>
          <w:noProof/>
          <w:sz w:val="24"/>
          <w:szCs w:val="24"/>
        </w:rPr>
        <w:t>.</w:t>
      </w:r>
    </w:p>
    <w:p w14:paraId="454597B0" w14:textId="77777777" w:rsidR="00C50B29" w:rsidRDefault="00C50B29" w:rsidP="00C50B29">
      <w:pPr>
        <w:pStyle w:val="Heading2"/>
        <w:ind w:left="360" w:hanging="360"/>
        <w:rPr>
          <w:noProof/>
        </w:rPr>
      </w:pPr>
      <w:r>
        <w:rPr>
          <w:noProof/>
        </w:rPr>
        <w:t>List Towns</w:t>
      </w:r>
    </w:p>
    <w:p w14:paraId="288201FF" w14:textId="48D9A19B" w:rsidR="00C50B29" w:rsidRPr="00523BE2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You are a given an </w:t>
      </w:r>
      <w:r w:rsidRPr="00D438D0">
        <w:rPr>
          <w:b/>
          <w:noProof/>
          <w:sz w:val="24"/>
          <w:szCs w:val="24"/>
        </w:rPr>
        <w:t>input field</w:t>
      </w:r>
      <w:r w:rsidRPr="00D438D0">
        <w:rPr>
          <w:noProof/>
          <w:sz w:val="24"/>
          <w:szCs w:val="24"/>
        </w:rPr>
        <w:t xml:space="preserve"> with a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. In the input field you should enter </w:t>
      </w:r>
      <w:r w:rsidRPr="00D438D0">
        <w:rPr>
          <w:b/>
          <w:noProof/>
          <w:sz w:val="24"/>
          <w:szCs w:val="24"/>
        </w:rPr>
        <w:t>elements</w:t>
      </w:r>
      <w:r w:rsidRPr="00D438D0">
        <w:rPr>
          <w:noProof/>
          <w:sz w:val="24"/>
          <w:szCs w:val="24"/>
        </w:rPr>
        <w:t xml:space="preserve"> </w:t>
      </w:r>
      <w:r w:rsidRPr="00D438D0">
        <w:rPr>
          <w:b/>
          <w:noProof/>
          <w:sz w:val="24"/>
          <w:szCs w:val="24"/>
        </w:rPr>
        <w:t>separated</w:t>
      </w:r>
      <w:r w:rsidRPr="00D438D0">
        <w:rPr>
          <w:noProof/>
          <w:sz w:val="24"/>
          <w:szCs w:val="24"/>
        </w:rPr>
        <w:t xml:space="preserve"> by comma and whitespace (</w:t>
      </w:r>
      <w:r w:rsidR="00061834">
        <w:rPr>
          <w:noProof/>
          <w:sz w:val="24"/>
          <w:szCs w:val="24"/>
        </w:rPr>
        <w:t>"</w:t>
      </w:r>
      <w:r w:rsidRPr="00D438D0">
        <w:rPr>
          <w:b/>
          <w:noProof/>
          <w:sz w:val="24"/>
          <w:szCs w:val="24"/>
        </w:rPr>
        <w:t xml:space="preserve">, </w:t>
      </w:r>
      <w:r w:rsidR="00061834">
        <w:rPr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 xml:space="preserve">). Your task is to create a simple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that defines a </w:t>
      </w:r>
      <w:r w:rsidRPr="00D438D0">
        <w:rPr>
          <w:b/>
          <w:noProof/>
          <w:sz w:val="24"/>
          <w:szCs w:val="24"/>
        </w:rPr>
        <w:t>list</w:t>
      </w:r>
      <w:r w:rsidRPr="00D438D0">
        <w:rPr>
          <w:noProof/>
          <w:sz w:val="24"/>
          <w:szCs w:val="24"/>
        </w:rPr>
        <w:t xml:space="preserve"> of towns. Each </w:t>
      </w:r>
      <w:r w:rsidRPr="00D438D0">
        <w:rPr>
          <w:b/>
          <w:noProof/>
          <w:sz w:val="24"/>
          <w:szCs w:val="24"/>
        </w:rPr>
        <w:t>town</w:t>
      </w:r>
      <w:r w:rsidRPr="00D438D0">
        <w:rPr>
          <w:noProof/>
          <w:sz w:val="24"/>
          <w:szCs w:val="24"/>
        </w:rPr>
        <w:t xml:space="preserve"> comes from the </w:t>
      </w:r>
      <w:r w:rsidRPr="00D438D0">
        <w:rPr>
          <w:b/>
          <w:noProof/>
          <w:sz w:val="24"/>
          <w:szCs w:val="24"/>
        </w:rPr>
        <w:t>input</w:t>
      </w:r>
      <w:r w:rsidRPr="00D438D0">
        <w:rPr>
          <w:noProof/>
          <w:sz w:val="24"/>
          <w:szCs w:val="24"/>
        </w:rPr>
        <w:t xml:space="preserve"> field.</w:t>
      </w:r>
    </w:p>
    <w:p w14:paraId="18B9348C" w14:textId="185E56EF" w:rsidR="009D711B" w:rsidRPr="00134CD9" w:rsidRDefault="00C50B29" w:rsidP="00C50B29">
      <w:pPr>
        <w:rPr>
          <w:b/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In your </w:t>
      </w:r>
      <w:r w:rsidRPr="00985F03">
        <w:rPr>
          <w:rStyle w:val="CodeChar"/>
        </w:rPr>
        <w:t>attachEvents()</w:t>
      </w:r>
      <w:r w:rsidRPr="00D438D0">
        <w:rPr>
          <w:noProof/>
          <w:sz w:val="24"/>
          <w:szCs w:val="24"/>
        </w:rPr>
        <w:t xml:space="preserve"> function you </w:t>
      </w:r>
      <w:r w:rsidRPr="00D438D0">
        <w:rPr>
          <w:b/>
          <w:noProof/>
          <w:sz w:val="24"/>
          <w:szCs w:val="24"/>
        </w:rPr>
        <w:t>should</w:t>
      </w:r>
      <w:r w:rsidRPr="00D438D0">
        <w:rPr>
          <w:noProof/>
          <w:sz w:val="24"/>
          <w:szCs w:val="24"/>
        </w:rPr>
        <w:t xml:space="preserve"> attach a click event to the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 with </w:t>
      </w:r>
      <w:r w:rsidRPr="00D438D0">
        <w:rPr>
          <w:b/>
          <w:noProof/>
          <w:sz w:val="24"/>
          <w:szCs w:val="24"/>
        </w:rPr>
        <w:t xml:space="preserve">id </w:t>
      </w:r>
      <w:r w:rsidR="00061834">
        <w:rPr>
          <w:b/>
          <w:noProof/>
          <w:sz w:val="24"/>
          <w:szCs w:val="24"/>
        </w:rPr>
        <w:t>"</w:t>
      </w:r>
      <w:r w:rsidRPr="00DE3CCB">
        <w:rPr>
          <w:rStyle w:val="CodeChar"/>
        </w:rPr>
        <w:t>btnLoadTowns</w:t>
      </w:r>
      <w:r w:rsidR="00061834">
        <w:rPr>
          <w:b/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 xml:space="preserve"> and </w:t>
      </w:r>
      <w:r w:rsidRPr="00D438D0">
        <w:rPr>
          <w:b/>
          <w:noProof/>
          <w:sz w:val="24"/>
          <w:szCs w:val="24"/>
        </w:rPr>
        <w:t>render</w:t>
      </w:r>
      <w:r w:rsidRPr="00D438D0">
        <w:rPr>
          <w:noProof/>
          <w:sz w:val="24"/>
          <w:szCs w:val="24"/>
        </w:rPr>
        <w:t xml:space="preserve"> the </w:t>
      </w:r>
      <w:r w:rsidRPr="00D438D0">
        <w:rPr>
          <w:b/>
          <w:noProof/>
          <w:sz w:val="24"/>
          <w:szCs w:val="24"/>
        </w:rPr>
        <w:t>towns</w:t>
      </w:r>
      <w:r w:rsidRPr="00D438D0">
        <w:rPr>
          <w:noProof/>
          <w:sz w:val="24"/>
          <w:szCs w:val="24"/>
        </w:rPr>
        <w:t xml:space="preserve"> that come from the input field in the </w:t>
      </w:r>
      <w:r w:rsidR="00061834" w:rsidRPr="00DE3CCB">
        <w:rPr>
          <w:b/>
          <w:noProof/>
          <w:sz w:val="24"/>
          <w:szCs w:val="24"/>
        </w:rPr>
        <w:t>HTML</w:t>
      </w:r>
      <w:r w:rsidRPr="00D438D0">
        <w:rPr>
          <w:noProof/>
          <w:sz w:val="24"/>
          <w:szCs w:val="24"/>
        </w:rPr>
        <w:t xml:space="preserve">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with </w:t>
      </w:r>
      <w:r w:rsidRPr="00D438D0">
        <w:rPr>
          <w:b/>
          <w:noProof/>
          <w:sz w:val="24"/>
          <w:szCs w:val="24"/>
        </w:rPr>
        <w:t xml:space="preserve">id </w:t>
      </w:r>
      <w:r w:rsidR="00061834">
        <w:rPr>
          <w:b/>
          <w:noProof/>
          <w:sz w:val="24"/>
          <w:szCs w:val="24"/>
        </w:rPr>
        <w:t>"</w:t>
      </w:r>
      <w:r w:rsidRPr="00DE3CCB">
        <w:rPr>
          <w:rStyle w:val="CodeChar"/>
        </w:rPr>
        <w:t>towns-template</w:t>
      </w:r>
      <w:r w:rsidR="00061834">
        <w:rPr>
          <w:b/>
          <w:noProof/>
          <w:sz w:val="24"/>
          <w:szCs w:val="24"/>
        </w:rPr>
        <w:t>"</w:t>
      </w:r>
      <w:r w:rsidR="00B0458B">
        <w:rPr>
          <w:b/>
          <w:noProof/>
          <w:sz w:val="24"/>
          <w:szCs w:val="24"/>
        </w:rPr>
        <w:t>.</w:t>
      </w:r>
    </w:p>
    <w:p w14:paraId="14219CFA" w14:textId="77777777" w:rsidR="009D711B" w:rsidRDefault="00C50B29" w:rsidP="009D711B">
      <w:pPr>
        <w:pStyle w:val="Heading3"/>
        <w:rPr>
          <w:noProof/>
        </w:rPr>
      </w:pPr>
      <w:r>
        <w:rPr>
          <w:noProof/>
        </w:rPr>
        <w:t xml:space="preserve">Screenshots </w:t>
      </w:r>
    </w:p>
    <w:p w14:paraId="0D9DAA3C" w14:textId="46110BB1" w:rsidR="00134CD9" w:rsidRPr="009D711B" w:rsidRDefault="00134CD9" w:rsidP="009D711B">
      <w:r>
        <w:rPr>
          <w:noProof/>
          <w:lang w:val="bg-BG" w:eastAsia="bg-BG"/>
        </w:rPr>
        <w:drawing>
          <wp:inline distT="0" distB="0" distL="0" distR="0" wp14:anchorId="745EFF74" wp14:editId="510EF670">
            <wp:extent cx="3633593" cy="2878727"/>
            <wp:effectExtent l="19050" t="19050" r="2413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EC412" w14:textId="77777777" w:rsidR="009D711B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This is how the </w:t>
      </w:r>
      <w:r w:rsidR="00061834">
        <w:rPr>
          <w:noProof/>
          <w:sz w:val="24"/>
          <w:szCs w:val="24"/>
        </w:rPr>
        <w:t>HTML</w:t>
      </w:r>
      <w:r w:rsidRPr="00D438D0">
        <w:rPr>
          <w:noProof/>
          <w:sz w:val="24"/>
          <w:szCs w:val="24"/>
        </w:rPr>
        <w:t xml:space="preserve"> look</w:t>
      </w:r>
      <w:r w:rsidR="009D711B">
        <w:rPr>
          <w:noProof/>
          <w:sz w:val="24"/>
          <w:szCs w:val="24"/>
        </w:rPr>
        <w:t>s</w:t>
      </w:r>
      <w:r w:rsidRPr="00D438D0">
        <w:rPr>
          <w:noProof/>
          <w:sz w:val="24"/>
          <w:szCs w:val="24"/>
        </w:rPr>
        <w:t xml:space="preserve"> like:</w:t>
      </w:r>
    </w:p>
    <w:p w14:paraId="49B7B322" w14:textId="77777777" w:rsidR="00134CD9" w:rsidRDefault="00134CD9" w:rsidP="00134CD9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4575C29" wp14:editId="2D1C63F3">
            <wp:extent cx="2543175" cy="16954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A7328" w14:textId="3DADA5A0" w:rsidR="00C50B29" w:rsidRDefault="00C50B29" w:rsidP="00134CD9">
      <w:pPr>
        <w:pStyle w:val="Heading2"/>
        <w:rPr>
          <w:noProof/>
        </w:rPr>
      </w:pPr>
      <w:r>
        <w:rPr>
          <w:noProof/>
        </w:rPr>
        <w:t>HTTP Status Cats</w:t>
      </w:r>
    </w:p>
    <w:p w14:paraId="656AADD6" w14:textId="77777777" w:rsidR="00C50B29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>We all love cats. They are also a fun way to learn all the HTTP status codes.</w:t>
      </w:r>
    </w:p>
    <w:p w14:paraId="489BD2BE" w14:textId="77777777" w:rsidR="00C50B29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Your task is to </w:t>
      </w:r>
      <w:r w:rsidRPr="00D438D0">
        <w:rPr>
          <w:b/>
          <w:noProof/>
          <w:sz w:val="24"/>
          <w:szCs w:val="24"/>
        </w:rPr>
        <w:t>refactor</w:t>
      </w:r>
      <w:r w:rsidRPr="00D438D0">
        <w:rPr>
          <w:noProof/>
          <w:sz w:val="24"/>
          <w:szCs w:val="24"/>
        </w:rPr>
        <w:t xml:space="preserve"> the given </w:t>
      </w:r>
      <w:r w:rsidR="00061834">
        <w:rPr>
          <w:b/>
          <w:noProof/>
          <w:sz w:val="24"/>
          <w:szCs w:val="24"/>
        </w:rPr>
        <w:t>HTML</w:t>
      </w:r>
      <w:r w:rsidRPr="00D438D0">
        <w:rPr>
          <w:noProof/>
          <w:sz w:val="24"/>
          <w:szCs w:val="24"/>
        </w:rPr>
        <w:t xml:space="preserve"> and to create a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to represent </w:t>
      </w:r>
      <w:r w:rsidRPr="00D438D0">
        <w:rPr>
          <w:b/>
          <w:noProof/>
          <w:sz w:val="24"/>
          <w:szCs w:val="24"/>
        </w:rPr>
        <w:t>each</w:t>
      </w:r>
      <w:r w:rsidRPr="00D438D0">
        <w:rPr>
          <w:noProof/>
          <w:sz w:val="24"/>
          <w:szCs w:val="24"/>
        </w:rPr>
        <w:t xml:space="preserve"> cat card block on it</w:t>
      </w:r>
      <w:r w:rsidR="00061834">
        <w:rPr>
          <w:noProof/>
          <w:sz w:val="24"/>
          <w:szCs w:val="24"/>
        </w:rPr>
        <w:t>'</w:t>
      </w:r>
      <w:r w:rsidRPr="00D438D0">
        <w:rPr>
          <w:noProof/>
          <w:sz w:val="24"/>
          <w:szCs w:val="24"/>
        </w:rPr>
        <w:t xml:space="preserve">s own. After you have </w:t>
      </w:r>
      <w:r w:rsidRPr="00D438D0">
        <w:rPr>
          <w:b/>
          <w:noProof/>
          <w:sz w:val="24"/>
          <w:szCs w:val="24"/>
        </w:rPr>
        <w:t>created</w:t>
      </w:r>
      <w:r w:rsidRPr="00D438D0">
        <w:rPr>
          <w:noProof/>
          <w:sz w:val="24"/>
          <w:szCs w:val="24"/>
        </w:rPr>
        <w:t xml:space="preserve"> the templete </w:t>
      </w:r>
      <w:r w:rsidRPr="00D438D0">
        <w:rPr>
          <w:b/>
          <w:noProof/>
          <w:sz w:val="24"/>
          <w:szCs w:val="24"/>
        </w:rPr>
        <w:t>render</w:t>
      </w:r>
      <w:r w:rsidRPr="00D438D0">
        <w:rPr>
          <w:noProof/>
          <w:sz w:val="24"/>
          <w:szCs w:val="24"/>
        </w:rPr>
        <w:t xml:space="preserve"> it into the div with </w:t>
      </w:r>
      <w:r w:rsidRPr="00D438D0">
        <w:rPr>
          <w:b/>
          <w:noProof/>
          <w:sz w:val="24"/>
          <w:szCs w:val="24"/>
        </w:rPr>
        <w:t xml:space="preserve">id </w:t>
      </w:r>
      <w:r w:rsidR="00061834">
        <w:rPr>
          <w:b/>
          <w:noProof/>
          <w:sz w:val="24"/>
          <w:szCs w:val="24"/>
        </w:rPr>
        <w:t>"</w:t>
      </w:r>
      <w:r w:rsidRPr="00DE3CCB">
        <w:rPr>
          <w:rStyle w:val="CodeChar"/>
        </w:rPr>
        <w:t>allCats</w:t>
      </w:r>
      <w:r w:rsidR="00061834">
        <w:rPr>
          <w:b/>
          <w:noProof/>
          <w:sz w:val="24"/>
          <w:szCs w:val="24"/>
        </w:rPr>
        <w:t>"</w:t>
      </w:r>
      <w:r w:rsidRPr="00D438D0">
        <w:rPr>
          <w:b/>
          <w:noProof/>
          <w:sz w:val="24"/>
          <w:szCs w:val="24"/>
        </w:rPr>
        <w:t>.</w:t>
      </w:r>
    </w:p>
    <w:p w14:paraId="1CF0A15C" w14:textId="77777777" w:rsidR="00C50B29" w:rsidRPr="00061834" w:rsidRDefault="00C50B29" w:rsidP="00C50B29">
      <w:pPr>
        <w:rPr>
          <w:b/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A </w:t>
      </w:r>
      <w:r w:rsidRPr="00D438D0">
        <w:rPr>
          <w:b/>
          <w:noProof/>
          <w:sz w:val="24"/>
          <w:szCs w:val="24"/>
        </w:rPr>
        <w:t>cat</w:t>
      </w:r>
      <w:r w:rsidRPr="00D438D0">
        <w:rPr>
          <w:noProof/>
          <w:sz w:val="24"/>
          <w:szCs w:val="24"/>
        </w:rPr>
        <w:t xml:space="preserve"> has an </w:t>
      </w:r>
      <w:r w:rsidRPr="00DE3CCB">
        <w:rPr>
          <w:rStyle w:val="CodeChar"/>
        </w:rPr>
        <w:t>id</w:t>
      </w:r>
      <w:r w:rsidRPr="00D438D0">
        <w:rPr>
          <w:b/>
          <w:noProof/>
          <w:sz w:val="24"/>
          <w:szCs w:val="24"/>
        </w:rPr>
        <w:t xml:space="preserve">, </w:t>
      </w:r>
      <w:r w:rsidRPr="00DE3CCB">
        <w:rPr>
          <w:rStyle w:val="CodeChar"/>
        </w:rPr>
        <w:t>statusCode</w:t>
      </w:r>
      <w:r w:rsidRPr="00D438D0">
        <w:rPr>
          <w:b/>
          <w:noProof/>
          <w:sz w:val="24"/>
          <w:szCs w:val="24"/>
        </w:rPr>
        <w:t xml:space="preserve">, </w:t>
      </w:r>
      <w:r w:rsidRPr="00DE3CCB">
        <w:rPr>
          <w:rStyle w:val="CodeChar"/>
        </w:rPr>
        <w:t>statusMessage</w:t>
      </w:r>
      <w:r w:rsidRPr="00D438D0">
        <w:rPr>
          <w:b/>
          <w:noProof/>
          <w:sz w:val="24"/>
          <w:szCs w:val="24"/>
        </w:rPr>
        <w:t xml:space="preserve"> </w:t>
      </w:r>
      <w:r w:rsidRPr="00D438D0">
        <w:rPr>
          <w:noProof/>
          <w:sz w:val="24"/>
          <w:szCs w:val="24"/>
        </w:rPr>
        <w:t>and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imageLocation</w:t>
      </w:r>
      <w:r w:rsidRPr="00D438D0">
        <w:rPr>
          <w:noProof/>
          <w:sz w:val="24"/>
          <w:szCs w:val="24"/>
        </w:rPr>
        <w:t xml:space="preserve">. The cats are </w:t>
      </w:r>
      <w:r w:rsidRPr="00D438D0">
        <w:rPr>
          <w:b/>
          <w:noProof/>
          <w:sz w:val="24"/>
          <w:szCs w:val="24"/>
        </w:rPr>
        <w:t>seeded</w:t>
      </w:r>
      <w:r w:rsidRPr="00D438D0">
        <w:rPr>
          <w:noProof/>
          <w:sz w:val="24"/>
          <w:szCs w:val="24"/>
        </w:rPr>
        <w:t xml:space="preserve"> using the </w:t>
      </w:r>
      <w:r w:rsidRPr="00D438D0">
        <w:rPr>
          <w:b/>
          <w:noProof/>
          <w:sz w:val="24"/>
          <w:szCs w:val="24"/>
        </w:rPr>
        <w:t>function</w:t>
      </w:r>
      <w:r w:rsidRPr="00D438D0">
        <w:rPr>
          <w:noProof/>
          <w:sz w:val="24"/>
          <w:szCs w:val="24"/>
        </w:rPr>
        <w:t xml:space="preserve"> from the js </w:t>
      </w:r>
      <w:r w:rsidRPr="00D438D0">
        <w:rPr>
          <w:b/>
          <w:noProof/>
          <w:sz w:val="24"/>
          <w:szCs w:val="24"/>
        </w:rPr>
        <w:t>file</w:t>
      </w:r>
      <w:r w:rsidRPr="00D438D0">
        <w:rPr>
          <w:noProof/>
          <w:sz w:val="24"/>
          <w:szCs w:val="24"/>
        </w:rPr>
        <w:t xml:space="preserve"> named </w:t>
      </w:r>
      <w:r w:rsidR="00061834" w:rsidRPr="00061834">
        <w:rPr>
          <w:b/>
          <w:noProof/>
          <w:sz w:val="24"/>
          <w:szCs w:val="24"/>
        </w:rPr>
        <w:t>"</w:t>
      </w:r>
      <w:r w:rsidRPr="00A3426C">
        <w:rPr>
          <w:rStyle w:val="CodeChar"/>
        </w:rPr>
        <w:t>catSeeder.js</w:t>
      </w:r>
      <w:r w:rsidR="00061834" w:rsidRPr="00061834">
        <w:rPr>
          <w:b/>
          <w:noProof/>
          <w:sz w:val="24"/>
          <w:szCs w:val="24"/>
        </w:rPr>
        <w:t>"</w:t>
      </w:r>
    </w:p>
    <w:p w14:paraId="566B1432" w14:textId="77777777" w:rsidR="00C50B29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Each card block has a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 that </w:t>
      </w:r>
      <w:r w:rsidRPr="00D438D0">
        <w:rPr>
          <w:b/>
          <w:noProof/>
          <w:sz w:val="24"/>
          <w:szCs w:val="24"/>
        </w:rPr>
        <w:t>unveils</w:t>
      </w:r>
      <w:r w:rsidRPr="00D438D0">
        <w:rPr>
          <w:noProof/>
          <w:sz w:val="24"/>
          <w:szCs w:val="24"/>
        </w:rPr>
        <w:t xml:space="preserve"> status code information </w:t>
      </w:r>
      <w:r w:rsidRPr="00D438D0">
        <w:rPr>
          <w:b/>
          <w:noProof/>
          <w:sz w:val="24"/>
          <w:szCs w:val="24"/>
        </w:rPr>
        <w:t>connected</w:t>
      </w:r>
      <w:r w:rsidRPr="00D438D0">
        <w:rPr>
          <w:noProof/>
          <w:sz w:val="24"/>
          <w:szCs w:val="24"/>
        </w:rPr>
        <w:t xml:space="preserve"> to each cat. You should </w:t>
      </w:r>
      <w:r w:rsidRPr="00D438D0">
        <w:rPr>
          <w:b/>
          <w:noProof/>
          <w:sz w:val="24"/>
          <w:szCs w:val="24"/>
        </w:rPr>
        <w:t>toggle</w:t>
      </w:r>
      <w:r w:rsidRPr="00D438D0">
        <w:rPr>
          <w:noProof/>
          <w:sz w:val="24"/>
          <w:szCs w:val="24"/>
        </w:rPr>
        <w:t xml:space="preserve"> the button and change it</w:t>
      </w:r>
      <w:r w:rsidR="00061834">
        <w:rPr>
          <w:noProof/>
          <w:sz w:val="24"/>
          <w:szCs w:val="24"/>
        </w:rPr>
        <w:t>'</w:t>
      </w:r>
      <w:r w:rsidRPr="00D438D0">
        <w:rPr>
          <w:noProof/>
          <w:sz w:val="24"/>
          <w:szCs w:val="24"/>
        </w:rPr>
        <w:t xml:space="preserve">s text from </w:t>
      </w:r>
      <w:r w:rsidR="00061834">
        <w:rPr>
          <w:noProof/>
          <w:sz w:val="24"/>
          <w:szCs w:val="24"/>
        </w:rPr>
        <w:t>"</w:t>
      </w:r>
      <w:r w:rsidRPr="00DE3CCB">
        <w:rPr>
          <w:rStyle w:val="CodeChar"/>
        </w:rPr>
        <w:t>Show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status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code</w:t>
      </w:r>
      <w:r w:rsidR="00061834">
        <w:rPr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 xml:space="preserve"> to </w:t>
      </w:r>
      <w:r w:rsidR="00061834">
        <w:rPr>
          <w:noProof/>
          <w:sz w:val="24"/>
          <w:szCs w:val="24"/>
        </w:rPr>
        <w:t>"</w:t>
      </w:r>
      <w:r w:rsidRPr="00DE3CCB">
        <w:rPr>
          <w:rStyle w:val="CodeChar"/>
        </w:rPr>
        <w:t>Hide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status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code</w:t>
      </w:r>
      <w:r w:rsidR="00061834">
        <w:rPr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>.</w:t>
      </w:r>
    </w:p>
    <w:p w14:paraId="4D76C015" w14:textId="71B87899" w:rsidR="00C50B29" w:rsidRDefault="00C50B29" w:rsidP="00134CD9">
      <w:pPr>
        <w:pStyle w:val="Heading3"/>
        <w:rPr>
          <w:noProof/>
        </w:rPr>
      </w:pPr>
      <w:r>
        <w:rPr>
          <w:noProof/>
        </w:rPr>
        <w:lastRenderedPageBreak/>
        <w:t xml:space="preserve">Screenshots </w:t>
      </w:r>
    </w:p>
    <w:p w14:paraId="4CF771C7" w14:textId="2B8EBCE3" w:rsidR="00134CD9" w:rsidRPr="00134CD9" w:rsidRDefault="00134CD9" w:rsidP="00134CD9">
      <w:r>
        <w:rPr>
          <w:noProof/>
          <w:lang w:val="bg-BG" w:eastAsia="bg-BG"/>
        </w:rPr>
        <w:drawing>
          <wp:inline distT="0" distB="0" distL="0" distR="0" wp14:anchorId="1DF120A4" wp14:editId="1EB66390">
            <wp:extent cx="5972810" cy="3384550"/>
            <wp:effectExtent l="19050" t="19050" r="27940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3C443" w14:textId="1AB85C33" w:rsidR="009D711B" w:rsidRDefault="00134CD9" w:rsidP="00C50B29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DB5CECB" wp14:editId="32CB196A">
            <wp:extent cx="2735036" cy="1952590"/>
            <wp:effectExtent l="19050" t="19050" r="2730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25175999" wp14:editId="25BBD4EA">
            <wp:extent cx="2798679" cy="1944122"/>
            <wp:effectExtent l="19050" t="19050" r="2095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D27FE" w14:textId="20A969D7" w:rsidR="00F15181" w:rsidRDefault="00F15181" w:rsidP="00134CD9">
      <w:pPr>
        <w:pStyle w:val="Heading2"/>
        <w:rPr>
          <w:noProof/>
        </w:rPr>
      </w:pPr>
      <w:r>
        <w:rPr>
          <w:noProof/>
        </w:rPr>
        <w:t>Popular Monkeys</w:t>
      </w:r>
    </w:p>
    <w:p w14:paraId="2752BF49" w14:textId="2F25D50A" w:rsidR="00C50B29" w:rsidRPr="00134CD9" w:rsidRDefault="00F15181" w:rsidP="00C50B29">
      <w:r>
        <w:t xml:space="preserve">You are provided with a </w:t>
      </w:r>
      <w:r w:rsidRPr="00693465">
        <w:rPr>
          <w:b/>
        </w:rPr>
        <w:t>skeleton.</w:t>
      </w:r>
      <w:r>
        <w:t xml:space="preserve"> Your task is to implement the function in the</w:t>
      </w:r>
      <w:r w:rsidR="0052630A">
        <w:t xml:space="preserve"> </w:t>
      </w:r>
      <w:r w:rsidRPr="00693465">
        <w:rPr>
          <w:rFonts w:ascii="Consolas" w:hAnsi="Consolas"/>
          <w:b/>
        </w:rPr>
        <w:t>'monkeysTemplate.js'</w:t>
      </w:r>
      <w:r>
        <w:t xml:space="preserve"> file to render the six most popular</w:t>
      </w:r>
      <w:r w:rsidR="00693465">
        <w:t xml:space="preserve"> monkeys</w:t>
      </w:r>
      <w:r>
        <w:t xml:space="preserve"> in the browser. You should also add an </w:t>
      </w:r>
      <w:r w:rsidRPr="00693465">
        <w:rPr>
          <w:b/>
        </w:rPr>
        <w:t>event</w:t>
      </w:r>
      <w:r>
        <w:t xml:space="preserve"> to each</w:t>
      </w:r>
      <w:bookmarkStart w:id="0" w:name="_GoBack"/>
      <w:bookmarkEnd w:id="0"/>
      <w:r>
        <w:t xml:space="preserve"> </w:t>
      </w:r>
      <w:r w:rsidRPr="00693465">
        <w:rPr>
          <w:rFonts w:ascii="Consolas" w:hAnsi="Consolas"/>
          <w:b/>
        </w:rPr>
        <w:t>'Info'</w:t>
      </w:r>
      <w:r>
        <w:t xml:space="preserve"> button to show the </w:t>
      </w:r>
      <w:r w:rsidRPr="00693465">
        <w:rPr>
          <w:b/>
        </w:rPr>
        <w:t>details</w:t>
      </w:r>
      <w:r>
        <w:t xml:space="preserve"> about the monkey. Each monkey also has a </w:t>
      </w:r>
      <w:r w:rsidRPr="00693465">
        <w:rPr>
          <w:b/>
        </w:rPr>
        <w:t>name</w:t>
      </w:r>
      <w:r>
        <w:t xml:space="preserve"> and an </w:t>
      </w:r>
      <w:r w:rsidRPr="00693465">
        <w:rPr>
          <w:b/>
        </w:rPr>
        <w:t>image</w:t>
      </w:r>
      <w:r>
        <w:t xml:space="preserve">. Explore the </w:t>
      </w:r>
      <w:r w:rsidRPr="00693465">
        <w:rPr>
          <w:rFonts w:ascii="Consolas" w:hAnsi="Consolas"/>
          <w:b/>
        </w:rPr>
        <w:t>'monkeys.js'</w:t>
      </w:r>
      <w:r>
        <w:t>file for more details. At the end the page should look like this:</w:t>
      </w:r>
    </w:p>
    <w:p w14:paraId="2C81111D" w14:textId="77777777" w:rsidR="00075EC5" w:rsidRPr="00C50B29" w:rsidRDefault="00F15181" w:rsidP="00DA559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FF1A011" wp14:editId="63967920">
            <wp:extent cx="5972810" cy="2740660"/>
            <wp:effectExtent l="19050" t="19050" r="27940" b="215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75EC5" w:rsidRPr="00C50B29" w:rsidSect="000A03FF">
      <w:footerReference w:type="default" r:id="rId14"/>
      <w:pgSz w:w="14570" w:h="20636" w:code="12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DFC071" w14:textId="77777777" w:rsidR="0019498B" w:rsidRDefault="0019498B" w:rsidP="003345E1">
      <w:pPr>
        <w:spacing w:before="0" w:after="0" w:line="240" w:lineRule="auto"/>
      </w:pPr>
      <w:r>
        <w:separator/>
      </w:r>
    </w:p>
  </w:endnote>
  <w:endnote w:type="continuationSeparator" w:id="0">
    <w:p w14:paraId="661BB023" w14:textId="77777777" w:rsidR="0019498B" w:rsidRDefault="0019498B" w:rsidP="003345E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AEC2DC" w14:textId="77777777" w:rsidR="00B144D2" w:rsidRPr="00AC77AD" w:rsidRDefault="00B144D2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7842D26D" wp14:editId="368F84F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3AED3B85" wp14:editId="3A1128D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F58C3E8" wp14:editId="4B60622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C1A926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A2B8A7" wp14:editId="3C92BEE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5007468" w14:textId="1DAD4C96" w:rsidR="00B144D2" w:rsidRPr="008C2B83" w:rsidRDefault="00B144D2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74A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74AF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A2B8A7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25007468" w14:textId="1DAD4C96" w:rsidR="00B144D2" w:rsidRPr="008C2B83" w:rsidRDefault="00B144D2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74A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74AF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B179E7" wp14:editId="079E8DA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81DD889" w14:textId="77777777" w:rsidR="00B144D2" w:rsidRDefault="00B144D2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B179E7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181DD889" w14:textId="77777777" w:rsidR="00B144D2" w:rsidRDefault="00B144D2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AD075F" wp14:editId="5100C13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8608091" w14:textId="77777777" w:rsidR="00B144D2" w:rsidRDefault="00B144D2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930EBAD" w14:textId="77777777" w:rsidR="00B144D2" w:rsidRDefault="00B144D2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81E38B" wp14:editId="5503144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22CC366" wp14:editId="3A510C54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2B820" wp14:editId="4A6E73A6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A5780D9" wp14:editId="59F6BAA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9629C5C" wp14:editId="07156884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57436D" wp14:editId="3DC2A4A2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32B43D" wp14:editId="07397CC1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739D81" wp14:editId="456E29D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47FDFD" wp14:editId="1AE7A76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0EFC9B" wp14:editId="0DFD9164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AD075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08608091" w14:textId="77777777" w:rsidR="00B144D2" w:rsidRDefault="00B144D2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930EBAD" w14:textId="77777777" w:rsidR="00B144D2" w:rsidRDefault="00B144D2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81E38B" wp14:editId="5503144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22CC366" wp14:editId="3A510C54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2B820" wp14:editId="4A6E73A6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A5780D9" wp14:editId="59F6BAA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9629C5C" wp14:editId="07156884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57436D" wp14:editId="3DC2A4A2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32B43D" wp14:editId="07397CC1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739D81" wp14:editId="456E29D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47FDFD" wp14:editId="1AE7A76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0EFC9B" wp14:editId="0DFD9164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2E76416C" w14:textId="77777777" w:rsidR="004D3219" w:rsidRDefault="004D32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3BD312" w14:textId="77777777" w:rsidR="0019498B" w:rsidRDefault="0019498B" w:rsidP="003345E1">
      <w:pPr>
        <w:spacing w:before="0" w:after="0" w:line="240" w:lineRule="auto"/>
      </w:pPr>
      <w:r>
        <w:separator/>
      </w:r>
    </w:p>
  </w:footnote>
  <w:footnote w:type="continuationSeparator" w:id="0">
    <w:p w14:paraId="000F6480" w14:textId="77777777" w:rsidR="0019498B" w:rsidRDefault="0019498B" w:rsidP="003345E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24C39CC"/>
    <w:multiLevelType w:val="hybridMultilevel"/>
    <w:tmpl w:val="2304B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6555D"/>
    <w:multiLevelType w:val="hybridMultilevel"/>
    <w:tmpl w:val="52AAA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5490" w:hanging="360"/>
      </w:pPr>
    </w:lvl>
    <w:lvl w:ilvl="1" w:tplc="04090019">
      <w:start w:val="1"/>
      <w:numFmt w:val="lowerLetter"/>
      <w:lvlText w:val="%2."/>
      <w:lvlJc w:val="left"/>
      <w:pPr>
        <w:ind w:left="6210" w:hanging="360"/>
      </w:pPr>
    </w:lvl>
    <w:lvl w:ilvl="2" w:tplc="0409001B">
      <w:start w:val="1"/>
      <w:numFmt w:val="lowerRoman"/>
      <w:lvlText w:val="%3."/>
      <w:lvlJc w:val="right"/>
      <w:pPr>
        <w:ind w:left="6930" w:hanging="180"/>
      </w:pPr>
    </w:lvl>
    <w:lvl w:ilvl="3" w:tplc="0409000F">
      <w:start w:val="1"/>
      <w:numFmt w:val="decimal"/>
      <w:lvlText w:val="%4."/>
      <w:lvlJc w:val="left"/>
      <w:pPr>
        <w:ind w:left="7650" w:hanging="360"/>
      </w:pPr>
    </w:lvl>
    <w:lvl w:ilvl="4" w:tplc="04090019">
      <w:start w:val="1"/>
      <w:numFmt w:val="lowerLetter"/>
      <w:lvlText w:val="%5."/>
      <w:lvlJc w:val="left"/>
      <w:pPr>
        <w:ind w:left="8370" w:hanging="360"/>
      </w:pPr>
    </w:lvl>
    <w:lvl w:ilvl="5" w:tplc="0409001B">
      <w:start w:val="1"/>
      <w:numFmt w:val="lowerRoman"/>
      <w:lvlText w:val="%6."/>
      <w:lvlJc w:val="right"/>
      <w:pPr>
        <w:ind w:left="9090" w:hanging="180"/>
      </w:pPr>
    </w:lvl>
    <w:lvl w:ilvl="6" w:tplc="0409000F">
      <w:start w:val="1"/>
      <w:numFmt w:val="decimal"/>
      <w:lvlText w:val="%7."/>
      <w:lvlJc w:val="left"/>
      <w:pPr>
        <w:ind w:left="9810" w:hanging="360"/>
      </w:pPr>
    </w:lvl>
    <w:lvl w:ilvl="7" w:tplc="04090019">
      <w:start w:val="1"/>
      <w:numFmt w:val="lowerLetter"/>
      <w:lvlText w:val="%8."/>
      <w:lvlJc w:val="left"/>
      <w:pPr>
        <w:ind w:left="10530" w:hanging="360"/>
      </w:pPr>
    </w:lvl>
    <w:lvl w:ilvl="8" w:tplc="0409001B">
      <w:start w:val="1"/>
      <w:numFmt w:val="lowerRoman"/>
      <w:lvlText w:val="%9."/>
      <w:lvlJc w:val="right"/>
      <w:pPr>
        <w:ind w:left="11250" w:hanging="180"/>
      </w:pPr>
    </w:lvl>
  </w:abstractNum>
  <w:abstractNum w:abstractNumId="5" w15:restartNumberingAfterBreak="0">
    <w:nsid w:val="15202802"/>
    <w:multiLevelType w:val="hybridMultilevel"/>
    <w:tmpl w:val="E73C7DB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1130B6"/>
    <w:multiLevelType w:val="hybridMultilevel"/>
    <w:tmpl w:val="D8C23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B97D58"/>
    <w:multiLevelType w:val="hybridMultilevel"/>
    <w:tmpl w:val="C4F47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AC7C4E"/>
    <w:multiLevelType w:val="hybridMultilevel"/>
    <w:tmpl w:val="010A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4E4E00"/>
    <w:multiLevelType w:val="hybridMultilevel"/>
    <w:tmpl w:val="3478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814757"/>
    <w:multiLevelType w:val="hybridMultilevel"/>
    <w:tmpl w:val="39562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7"/>
  </w:num>
  <w:num w:numId="5">
    <w:abstractNumId w:val="19"/>
  </w:num>
  <w:num w:numId="6">
    <w:abstractNumId w:val="1"/>
  </w:num>
  <w:num w:numId="7">
    <w:abstractNumId w:val="3"/>
  </w:num>
  <w:num w:numId="8">
    <w:abstractNumId w:val="5"/>
  </w:num>
  <w:num w:numId="9">
    <w:abstractNumId w:val="20"/>
  </w:num>
  <w:num w:numId="10">
    <w:abstractNumId w:val="24"/>
  </w:num>
  <w:num w:numId="11">
    <w:abstractNumId w:val="2"/>
  </w:num>
  <w:num w:numId="12">
    <w:abstractNumId w:val="7"/>
  </w:num>
  <w:num w:numId="13">
    <w:abstractNumId w:val="18"/>
  </w:num>
  <w:num w:numId="14">
    <w:abstractNumId w:val="21"/>
  </w:num>
  <w:num w:numId="15">
    <w:abstractNumId w:val="14"/>
  </w:num>
  <w:num w:numId="16">
    <w:abstractNumId w:val="6"/>
  </w:num>
  <w:num w:numId="17">
    <w:abstractNumId w:val="13"/>
  </w:num>
  <w:num w:numId="18">
    <w:abstractNumId w:val="0"/>
  </w:num>
  <w:num w:numId="19">
    <w:abstractNumId w:val="9"/>
  </w:num>
  <w:num w:numId="20">
    <w:abstractNumId w:val="23"/>
  </w:num>
  <w:num w:numId="21">
    <w:abstractNumId w:val="25"/>
  </w:num>
  <w:num w:numId="22">
    <w:abstractNumId w:val="15"/>
  </w:num>
  <w:num w:numId="23">
    <w:abstractNumId w:val="12"/>
  </w:num>
  <w:num w:numId="24">
    <w:abstractNumId w:val="16"/>
  </w:num>
  <w:num w:numId="25">
    <w:abstractNumId w:val="26"/>
  </w:num>
  <w:num w:numId="26">
    <w:abstractNumId w:val="22"/>
  </w:num>
  <w:num w:numId="27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903"/>
    <w:rsid w:val="00035E78"/>
    <w:rsid w:val="000502CF"/>
    <w:rsid w:val="00061834"/>
    <w:rsid w:val="00065F48"/>
    <w:rsid w:val="00075EC5"/>
    <w:rsid w:val="00093734"/>
    <w:rsid w:val="000A03FF"/>
    <w:rsid w:val="00100C99"/>
    <w:rsid w:val="00111ED3"/>
    <w:rsid w:val="00134CD9"/>
    <w:rsid w:val="00177CE0"/>
    <w:rsid w:val="00183973"/>
    <w:rsid w:val="0019498B"/>
    <w:rsid w:val="00196E5E"/>
    <w:rsid w:val="0022127C"/>
    <w:rsid w:val="002A2373"/>
    <w:rsid w:val="0031154C"/>
    <w:rsid w:val="003345E1"/>
    <w:rsid w:val="003473F3"/>
    <w:rsid w:val="00386950"/>
    <w:rsid w:val="003C120D"/>
    <w:rsid w:val="003C70C1"/>
    <w:rsid w:val="00410834"/>
    <w:rsid w:val="00472D60"/>
    <w:rsid w:val="00473C0C"/>
    <w:rsid w:val="00477CF4"/>
    <w:rsid w:val="00477D34"/>
    <w:rsid w:val="004C714D"/>
    <w:rsid w:val="004D3219"/>
    <w:rsid w:val="00523BE2"/>
    <w:rsid w:val="0052630A"/>
    <w:rsid w:val="00532D71"/>
    <w:rsid w:val="005A0AA4"/>
    <w:rsid w:val="00640334"/>
    <w:rsid w:val="0067234F"/>
    <w:rsid w:val="00693465"/>
    <w:rsid w:val="006945EA"/>
    <w:rsid w:val="006A1F39"/>
    <w:rsid w:val="00762AA7"/>
    <w:rsid w:val="00782FC2"/>
    <w:rsid w:val="00786D10"/>
    <w:rsid w:val="007E52FE"/>
    <w:rsid w:val="00895152"/>
    <w:rsid w:val="008C48E3"/>
    <w:rsid w:val="008F69A0"/>
    <w:rsid w:val="00962C47"/>
    <w:rsid w:val="0097261B"/>
    <w:rsid w:val="009801CC"/>
    <w:rsid w:val="00985F03"/>
    <w:rsid w:val="009B40FE"/>
    <w:rsid w:val="009D711B"/>
    <w:rsid w:val="00A3426C"/>
    <w:rsid w:val="00A45D2D"/>
    <w:rsid w:val="00A47024"/>
    <w:rsid w:val="00A50367"/>
    <w:rsid w:val="00AA5A98"/>
    <w:rsid w:val="00AE03FB"/>
    <w:rsid w:val="00AF335B"/>
    <w:rsid w:val="00B0458B"/>
    <w:rsid w:val="00B126A2"/>
    <w:rsid w:val="00B144D2"/>
    <w:rsid w:val="00B437D8"/>
    <w:rsid w:val="00B5106C"/>
    <w:rsid w:val="00B565E7"/>
    <w:rsid w:val="00B75FDA"/>
    <w:rsid w:val="00B8345F"/>
    <w:rsid w:val="00B85791"/>
    <w:rsid w:val="00BB58E0"/>
    <w:rsid w:val="00C2511F"/>
    <w:rsid w:val="00C42CE8"/>
    <w:rsid w:val="00C50B29"/>
    <w:rsid w:val="00C66B7F"/>
    <w:rsid w:val="00D54206"/>
    <w:rsid w:val="00D805A8"/>
    <w:rsid w:val="00D85389"/>
    <w:rsid w:val="00DA559B"/>
    <w:rsid w:val="00DE3CCB"/>
    <w:rsid w:val="00DF4130"/>
    <w:rsid w:val="00DF56A7"/>
    <w:rsid w:val="00E17903"/>
    <w:rsid w:val="00E214CD"/>
    <w:rsid w:val="00E270DC"/>
    <w:rsid w:val="00E34C19"/>
    <w:rsid w:val="00E74AF2"/>
    <w:rsid w:val="00E7609D"/>
    <w:rsid w:val="00E771E3"/>
    <w:rsid w:val="00EA1A23"/>
    <w:rsid w:val="00EA534B"/>
    <w:rsid w:val="00EC2A19"/>
    <w:rsid w:val="00F0690A"/>
    <w:rsid w:val="00F15181"/>
    <w:rsid w:val="00F5391D"/>
    <w:rsid w:val="00F712E8"/>
    <w:rsid w:val="00FB1348"/>
    <w:rsid w:val="00FE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DDC3F"/>
  <w15:docId w15:val="{7E43B9E6-6B2D-4B51-B30A-828C85516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7D3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77D3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77D34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7D3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7D3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D3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D34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7D34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7D34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77D34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D34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77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D34"/>
  </w:style>
  <w:style w:type="paragraph" w:styleId="Footer">
    <w:name w:val="footer"/>
    <w:basedOn w:val="Normal"/>
    <w:link w:val="FooterChar"/>
    <w:uiPriority w:val="99"/>
    <w:unhideWhenUsed/>
    <w:rsid w:val="00477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D34"/>
  </w:style>
  <w:style w:type="paragraph" w:styleId="BalloonText">
    <w:name w:val="Balloon Text"/>
    <w:basedOn w:val="Normal"/>
    <w:link w:val="BalloonTextChar"/>
    <w:uiPriority w:val="99"/>
    <w:semiHidden/>
    <w:unhideWhenUsed/>
    <w:rsid w:val="00477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D3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7D3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77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77D34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77D3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77D34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77D34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77D34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77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77D34"/>
  </w:style>
  <w:style w:type="table" w:customStyle="1" w:styleId="TableGrid1">
    <w:name w:val="Table Grid1"/>
    <w:basedOn w:val="TableNormal"/>
    <w:next w:val="TableGrid"/>
    <w:uiPriority w:val="59"/>
    <w:rsid w:val="00477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77D3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0458B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386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386950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386950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386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386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386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726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261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7609D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77D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3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2347/js-apps-july-2019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297</TotalTime>
  <Pages>1</Pages>
  <Words>254</Words>
  <Characters>1454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Manager>Alen Paunov</Manager>
  <Company>Software University (SoftUni)</Company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/>
  <dc:creator>Tanya Staneva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Username</cp:lastModifiedBy>
  <cp:revision>34</cp:revision>
  <dcterms:created xsi:type="dcterms:W3CDTF">2019-02-19T09:51:00Z</dcterms:created>
  <dcterms:modified xsi:type="dcterms:W3CDTF">2019-11-24T10:57:00Z</dcterms:modified>
  <cp:category>computer programming, programming</cp:category>
</cp:coreProperties>
</file>