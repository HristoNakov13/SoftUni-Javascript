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1E652" w14:textId="09475C8B" w:rsidR="00623E29" w:rsidRDefault="009A4526" w:rsidP="00FE0C16">
      <w:pPr>
        <w:pStyle w:val="Heading1"/>
        <w:jc w:val="center"/>
      </w:pPr>
      <w:r>
        <w:t>Workshop</w:t>
      </w:r>
      <w:r w:rsidR="003567A0">
        <w:t xml:space="preserve">: </w:t>
      </w:r>
      <w:r w:rsidR="001A4A7E">
        <w:t>Cubicle</w:t>
      </w:r>
      <w:r>
        <w:t xml:space="preserve"> - Part 1</w:t>
      </w:r>
    </w:p>
    <w:p w14:paraId="491CB7A8" w14:textId="77777777" w:rsidR="00720285" w:rsidRDefault="00343B11" w:rsidP="00F66753">
      <w:r>
        <w:t>"</w:t>
      </w:r>
      <w:r w:rsidR="00F66753" w:rsidRPr="00343B11">
        <w:rPr>
          <w:i/>
          <w:iCs/>
        </w:rPr>
        <w:t>Cubicle</w:t>
      </w:r>
      <w:r>
        <w:t>"</w:t>
      </w:r>
      <w:r w:rsidR="00F66753">
        <w:t xml:space="preserve"> is a place, where you can browse some of the most popular rubik cubes in the world and add some new cubes that you have discovered. </w:t>
      </w:r>
    </w:p>
    <w:p w14:paraId="1FEB20E1" w14:textId="1C967C6E" w:rsidR="00F66753" w:rsidRPr="00A2055A" w:rsidRDefault="00F66753" w:rsidP="00F66753">
      <w:pPr>
        <w:rPr>
          <w:color w:val="FF0000"/>
        </w:rPr>
      </w:pPr>
      <w:r>
        <w:t>This application was created as a</w:t>
      </w:r>
      <w:r w:rsidR="00720285">
        <w:t xml:space="preserve"> workshop </w:t>
      </w:r>
      <w:r>
        <w:t xml:space="preserve">for the </w:t>
      </w:r>
      <w:hyperlink r:id="rId8" w:history="1">
        <w:r w:rsidR="00E10F27" w:rsidRPr="00E10F27">
          <w:rPr>
            <w:rStyle w:val="Hyperlink"/>
          </w:rPr>
          <w:t>JS Back-End</w:t>
        </w:r>
        <w:r w:rsidRPr="00E10F27">
          <w:rPr>
            <w:rStyle w:val="Hyperlink"/>
          </w:rPr>
          <w:t xml:space="preserve"> course</w:t>
        </w:r>
      </w:hyperlink>
      <w:r>
        <w:t xml:space="preserve"> at the </w:t>
      </w:r>
      <w:hyperlink r:id="rId9" w:history="1">
        <w:r>
          <w:rPr>
            <w:rStyle w:val="Hyperlink"/>
          </w:rPr>
          <w:t>Software University</w:t>
        </w:r>
      </w:hyperlink>
      <w:r>
        <w:t>.</w:t>
      </w:r>
    </w:p>
    <w:p w14:paraId="53E3358C" w14:textId="016FA9C7" w:rsidR="00D07362" w:rsidRDefault="00D07362" w:rsidP="00D07362">
      <w:pPr>
        <w:pStyle w:val="Heading2"/>
        <w:numPr>
          <w:ilvl w:val="0"/>
          <w:numId w:val="0"/>
        </w:numPr>
        <w:ind w:left="426" w:hanging="426"/>
      </w:pPr>
      <w:bookmarkStart w:id="0" w:name="_GoBack"/>
      <w:bookmarkEnd w:id="0"/>
      <w:r>
        <w:t xml:space="preserve">Folder </w:t>
      </w:r>
      <w:r w:rsidR="008169D9">
        <w:t>S</w:t>
      </w:r>
      <w:r>
        <w:t xml:space="preserve">tructure </w:t>
      </w:r>
      <w:r w:rsidR="008169D9">
        <w:t>V</w:t>
      </w:r>
      <w:r>
        <w:t>iew</w:t>
      </w:r>
    </w:p>
    <w:p w14:paraId="781D24A4" w14:textId="3329B882" w:rsidR="00D07362" w:rsidRPr="00D07362" w:rsidRDefault="00D07362" w:rsidP="00D07362">
      <w:pPr>
        <w:rPr>
          <w:b/>
          <w:bCs/>
          <w:color w:val="FF0000"/>
        </w:rPr>
      </w:pPr>
      <w:r w:rsidRPr="00CC0230">
        <w:rPr>
          <w:sz w:val="24"/>
          <w:szCs w:val="24"/>
        </w:rPr>
        <w:t>You're provided with a project structure skeleton</w:t>
      </w:r>
      <w:r>
        <w:rPr>
          <w:sz w:val="24"/>
          <w:szCs w:val="24"/>
        </w:rPr>
        <w:t xml:space="preserve"> like this:</w:t>
      </w:r>
    </w:p>
    <w:p w14:paraId="692BDEEE" w14:textId="3F4919C1" w:rsidR="009411FB" w:rsidRDefault="009411FB" w:rsidP="007E15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375D12" wp14:editId="5EFFBC9D">
            <wp:extent cx="2581275" cy="25241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E42A" w14:textId="24E3DFBA" w:rsidR="00D07362" w:rsidRDefault="00D07362" w:rsidP="007E1526">
      <w:pPr>
        <w:rPr>
          <w:sz w:val="24"/>
          <w:szCs w:val="24"/>
        </w:rPr>
      </w:pPr>
      <w:r>
        <w:rPr>
          <w:sz w:val="24"/>
          <w:szCs w:val="24"/>
        </w:rPr>
        <w:t xml:space="preserve">This structure </w:t>
      </w:r>
      <w:r w:rsidRPr="00CC0230">
        <w:rPr>
          <w:sz w:val="24"/>
          <w:szCs w:val="24"/>
        </w:rPr>
        <w:t>includes the following configurations:</w:t>
      </w:r>
    </w:p>
    <w:p w14:paraId="550AB8D0" w14:textId="7F3A0CD0" w:rsidR="00D07362" w:rsidRPr="00D07362" w:rsidRDefault="008169D9" w:rsidP="00D07362">
      <w:pPr>
        <w:pStyle w:val="Heading3"/>
        <w:rPr>
          <w:bCs/>
          <w:color w:val="FF0000"/>
        </w:rPr>
      </w:pPr>
      <w:r>
        <w:t>C</w:t>
      </w:r>
      <w:r w:rsidR="00D07362">
        <w:t xml:space="preserve">onfig </w:t>
      </w:r>
      <w:r>
        <w:t>F</w:t>
      </w:r>
      <w:r w:rsidR="00D07362">
        <w:t xml:space="preserve">older </w:t>
      </w:r>
      <w:r>
        <w:t>V</w:t>
      </w:r>
      <w:r w:rsidR="00D07362">
        <w:t>iew</w:t>
      </w:r>
    </w:p>
    <w:p w14:paraId="07BF3F2D" w14:textId="2405693D" w:rsidR="00D07362" w:rsidRDefault="00D07362" w:rsidP="007E15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CF4BB1" wp14:editId="6997B445">
            <wp:extent cx="2181225" cy="13811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30ADF" w14:textId="6A1C348A" w:rsidR="00D07362" w:rsidRPr="00D07362" w:rsidRDefault="00D07362" w:rsidP="00D07362">
      <w:pPr>
        <w:pStyle w:val="Heading4"/>
      </w:pPr>
      <w:r w:rsidRPr="00D07362">
        <w:t>config.js</w:t>
      </w:r>
    </w:p>
    <w:p w14:paraId="58C8AE35" w14:textId="0B9D51DB" w:rsidR="00D07362" w:rsidRDefault="00D07362" w:rsidP="007E15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BE49601" wp14:editId="13825FAE">
            <wp:extent cx="4286250" cy="1663574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910" cy="1672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14B98" w14:textId="77777777" w:rsidR="00D07362" w:rsidRDefault="00D07362" w:rsidP="007E1526">
      <w:pPr>
        <w:rPr>
          <w:color w:val="000000" w:themeColor="text1"/>
        </w:rPr>
      </w:pPr>
    </w:p>
    <w:p w14:paraId="241FA6D1" w14:textId="70CD1FD8" w:rsidR="00D07362" w:rsidRPr="00D07362" w:rsidRDefault="00D07362" w:rsidP="00D07362">
      <w:pPr>
        <w:pStyle w:val="Heading4"/>
      </w:pPr>
      <w:r w:rsidRPr="00D07362">
        <w:lastRenderedPageBreak/>
        <w:t>database.json</w:t>
      </w:r>
    </w:p>
    <w:p w14:paraId="1A06F1DE" w14:textId="4F9CDA14" w:rsidR="00D07362" w:rsidRDefault="00D07362" w:rsidP="007E15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DA9DAA4" wp14:editId="68359261">
            <wp:extent cx="4286250" cy="7524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71C6A" w14:textId="08B689F2" w:rsidR="00D07362" w:rsidRPr="00D07362" w:rsidRDefault="00D07362" w:rsidP="00D07362">
      <w:pPr>
        <w:pStyle w:val="Heading4"/>
      </w:pPr>
      <w:r w:rsidRPr="00D07362">
        <w:t>express.js</w:t>
      </w:r>
    </w:p>
    <w:p w14:paraId="49257219" w14:textId="18E59967" w:rsidR="00D07362" w:rsidRDefault="00D07362" w:rsidP="007E15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8B6C524" wp14:editId="109E53F4">
            <wp:extent cx="4834890" cy="2996270"/>
            <wp:effectExtent l="19050" t="19050" r="2286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515" cy="301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AD664" w14:textId="645190BE" w:rsidR="00D07362" w:rsidRPr="00D07362" w:rsidRDefault="00D07362" w:rsidP="00D07362">
      <w:pPr>
        <w:pStyle w:val="Heading4"/>
      </w:pPr>
      <w:r w:rsidRPr="00D07362">
        <w:t>routes.js</w:t>
      </w:r>
    </w:p>
    <w:p w14:paraId="3D781F3C" w14:textId="7EABAA84" w:rsidR="00D07362" w:rsidRDefault="009411FB" w:rsidP="007E15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A7C985" wp14:editId="21A73D27">
            <wp:extent cx="4812030" cy="1604010"/>
            <wp:effectExtent l="19050" t="19050" r="2667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60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99386" w14:textId="7E14908A" w:rsidR="00D07362" w:rsidRDefault="00D07362" w:rsidP="00D07362">
      <w:pPr>
        <w:pStyle w:val="Heading3"/>
      </w:pPr>
      <w:r>
        <w:t>index.js</w:t>
      </w:r>
    </w:p>
    <w:p w14:paraId="0E365879" w14:textId="4155C007" w:rsidR="00D07362" w:rsidRPr="00D07362" w:rsidRDefault="00D07362" w:rsidP="00D07362">
      <w:pPr>
        <w:rPr>
          <w:b/>
          <w:bCs/>
        </w:rPr>
      </w:pPr>
      <w:r>
        <w:rPr>
          <w:noProof/>
        </w:rPr>
        <w:drawing>
          <wp:inline distT="0" distB="0" distL="0" distR="0" wp14:anchorId="11B4996C" wp14:editId="2A9E16CC">
            <wp:extent cx="6626225" cy="1685290"/>
            <wp:effectExtent l="19050" t="19050" r="2222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8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0940A" w14:textId="4E55E0C6" w:rsidR="009411FB" w:rsidRPr="00CC0230" w:rsidRDefault="009411FB" w:rsidP="007E1526">
      <w:pPr>
        <w:rPr>
          <w:color w:val="000000" w:themeColor="text1"/>
        </w:rPr>
      </w:pPr>
    </w:p>
    <w:p w14:paraId="23D10FF4" w14:textId="5CD6132A" w:rsidR="00D01D9D" w:rsidRDefault="003567A0" w:rsidP="00D07362">
      <w:pPr>
        <w:pStyle w:val="Heading2"/>
        <w:numPr>
          <w:ilvl w:val="0"/>
          <w:numId w:val="0"/>
        </w:numPr>
        <w:ind w:left="426" w:hanging="426"/>
      </w:pPr>
      <w:r>
        <w:lastRenderedPageBreak/>
        <w:t>Install dependencies</w:t>
      </w:r>
    </w:p>
    <w:p w14:paraId="265DD65D" w14:textId="77777777" w:rsidR="003567A0" w:rsidRDefault="003567A0" w:rsidP="003567A0">
      <w:r>
        <w:t xml:space="preserve">Run </w:t>
      </w:r>
      <w:r w:rsidRPr="00057AB0">
        <w:rPr>
          <w:rFonts w:ascii="Consolas" w:hAnsi="Consolas"/>
          <w:b/>
        </w:rPr>
        <w:t>'npm install'</w:t>
      </w:r>
      <w:r>
        <w:t xml:space="preserve"> to install all the dependencies</w:t>
      </w:r>
      <w:r w:rsidR="00D01D9D">
        <w:t>.</w:t>
      </w:r>
    </w:p>
    <w:p w14:paraId="78F575A3" w14:textId="12D6259B" w:rsidR="00D01D9D" w:rsidRDefault="003567A0" w:rsidP="003567A0">
      <w:pPr>
        <w:pStyle w:val="Heading2"/>
      </w:pPr>
      <w:r>
        <w:t xml:space="preserve">Create </w:t>
      </w:r>
      <w:r w:rsidR="007E1526">
        <w:t>Model</w:t>
      </w:r>
    </w:p>
    <w:p w14:paraId="7BAEF5D5" w14:textId="2231FEC7" w:rsidR="008C4AD6" w:rsidRDefault="003567A0" w:rsidP="003567A0">
      <w:pPr>
        <w:pStyle w:val="Heading3"/>
        <w:numPr>
          <w:ilvl w:val="1"/>
          <w:numId w:val="22"/>
        </w:numPr>
      </w:pPr>
      <w:r>
        <w:t xml:space="preserve">Cube </w:t>
      </w:r>
      <w:r w:rsidR="007E1526">
        <w:t>Model</w:t>
      </w:r>
    </w:p>
    <w:p w14:paraId="0219E3E5" w14:textId="4A0A068B" w:rsidR="003567A0" w:rsidRDefault="003567A0" w:rsidP="003567A0">
      <w:r>
        <w:t>Each cube should have the following properties</w:t>
      </w:r>
      <w:r w:rsidR="00A30D1C">
        <w:t xml:space="preserve"> (</w:t>
      </w:r>
      <w:r w:rsidR="00D06667">
        <w:t xml:space="preserve">for now </w:t>
      </w:r>
      <w:r w:rsidR="00A30D1C">
        <w:t>it could be a</w:t>
      </w:r>
      <w:r w:rsidR="00D06667">
        <w:t>n ES6</w:t>
      </w:r>
      <w:r w:rsidR="00A30D1C">
        <w:t xml:space="preserve"> class)</w:t>
      </w:r>
      <w:r>
        <w:t>:</w:t>
      </w:r>
    </w:p>
    <w:p w14:paraId="3A91D877" w14:textId="04293F07" w:rsidR="00A30D1C" w:rsidRDefault="00A30D1C" w:rsidP="00A30D1C">
      <w:pPr>
        <w:pStyle w:val="ListParagraph"/>
        <w:numPr>
          <w:ilvl w:val="0"/>
          <w:numId w:val="23"/>
        </w:numPr>
      </w:pPr>
      <w:r w:rsidRPr="00A30D1C">
        <w:rPr>
          <w:b/>
          <w:bCs/>
        </w:rPr>
        <w:t>Id</w:t>
      </w:r>
      <w:r>
        <w:t xml:space="preserve"> - number</w:t>
      </w:r>
    </w:p>
    <w:p w14:paraId="364870E1" w14:textId="05AA38E0" w:rsidR="003567A0" w:rsidRDefault="003567A0" w:rsidP="003567A0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Name</w:t>
      </w:r>
      <w:r>
        <w:t xml:space="preserve"> – strin</w:t>
      </w:r>
      <w:r w:rsidR="00A30D1C">
        <w:t>g</w:t>
      </w:r>
    </w:p>
    <w:p w14:paraId="141F336C" w14:textId="5E96CBB9" w:rsidR="003567A0" w:rsidRDefault="003567A0" w:rsidP="003567A0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Description</w:t>
      </w:r>
      <w:r>
        <w:t xml:space="preserve"> – string </w:t>
      </w:r>
    </w:p>
    <w:p w14:paraId="0C046BE3" w14:textId="448C04C0" w:rsidR="003567A0" w:rsidRDefault="003567A0" w:rsidP="003567A0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 xml:space="preserve">Image URL </w:t>
      </w:r>
      <w:r>
        <w:t>– strin</w:t>
      </w:r>
      <w:r w:rsidR="00A30D1C">
        <w:t>g</w:t>
      </w:r>
    </w:p>
    <w:p w14:paraId="2FA56387" w14:textId="64DD13B6" w:rsidR="00A30D1C" w:rsidRDefault="003567A0" w:rsidP="00A30D1C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Difficulty</w:t>
      </w:r>
      <w:r w:rsidR="00F2026F">
        <w:t xml:space="preserve"> </w:t>
      </w:r>
      <w:r w:rsidR="00F2026F" w:rsidRPr="00F2026F">
        <w:rPr>
          <w:rFonts w:ascii="Consolas" w:hAnsi="Consolas"/>
          <w:b/>
          <w:bCs/>
        </w:rPr>
        <w:t>Level</w:t>
      </w:r>
      <w:r>
        <w:t>– number</w:t>
      </w:r>
    </w:p>
    <w:p w14:paraId="1E1047F7" w14:textId="3E2C53E4" w:rsidR="00D7107C" w:rsidRDefault="00D7107C" w:rsidP="00D7107C">
      <w:pPr>
        <w:pStyle w:val="Heading2"/>
      </w:pPr>
      <w:r>
        <w:t>Storage</w:t>
      </w:r>
    </w:p>
    <w:p w14:paraId="4AB2BD5A" w14:textId="2F805CA1" w:rsidR="009411FB" w:rsidRPr="00D7107C" w:rsidRDefault="009652BB" w:rsidP="00D7107C">
      <w:r>
        <w:t xml:space="preserve">Store the cubes inside a </w:t>
      </w:r>
      <w:r w:rsidR="009411FB" w:rsidRPr="009411FB">
        <w:rPr>
          <w:rFonts w:ascii="Consolas" w:hAnsi="Consolas"/>
          <w:b/>
          <w:bCs/>
        </w:rPr>
        <w:t>/config/database.json</w:t>
      </w:r>
    </w:p>
    <w:p w14:paraId="0D80920A" w14:textId="77777777" w:rsidR="003567A0" w:rsidRDefault="003567A0" w:rsidP="003567A0">
      <w:pPr>
        <w:pStyle w:val="Heading2"/>
      </w:pPr>
      <w:r>
        <w:t>Create Routes</w:t>
      </w:r>
    </w:p>
    <w:p w14:paraId="186F3C10" w14:textId="77777777" w:rsidR="003567A0" w:rsidRDefault="003567A0" w:rsidP="003567A0">
      <w:r>
        <w:t>You should implement the following routes:</w:t>
      </w:r>
    </w:p>
    <w:p w14:paraId="7E5FEEA7" w14:textId="77777777" w:rsidR="003567A0" w:rsidRDefault="00057AB0" w:rsidP="003567A0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 xml:space="preserve">/ </w:t>
      </w:r>
      <w:r>
        <w:t>- the main page (should visualize all the cubes in the database and a search field)</w:t>
      </w:r>
    </w:p>
    <w:p w14:paraId="41536964" w14:textId="77777777" w:rsidR="00057AB0" w:rsidRDefault="00057AB0" w:rsidP="003567A0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>/about</w:t>
      </w:r>
      <w:r>
        <w:t xml:space="preserve"> – should render the about page</w:t>
      </w:r>
    </w:p>
    <w:p w14:paraId="37FEEA62" w14:textId="77777777" w:rsidR="00057AB0" w:rsidRDefault="00057AB0" w:rsidP="003567A0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>/create</w:t>
      </w:r>
      <w:r>
        <w:t xml:space="preserve"> – should render the create cube form</w:t>
      </w:r>
    </w:p>
    <w:p w14:paraId="0A4E995D" w14:textId="68940819" w:rsidR="00343B11" w:rsidRDefault="00057AB0" w:rsidP="00343B11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>/details/:id</w:t>
      </w:r>
      <w:r>
        <w:t xml:space="preserve"> – should render the details page about selected cube</w:t>
      </w:r>
    </w:p>
    <w:p w14:paraId="0771D5F2" w14:textId="309F6A6A" w:rsidR="00343B11" w:rsidRDefault="00343B11" w:rsidP="003567A0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</w:rPr>
        <w:t>Any other</w:t>
      </w:r>
      <w:r>
        <w:t xml:space="preserve"> -  should render the 404 not found page</w:t>
      </w:r>
    </w:p>
    <w:p w14:paraId="4AEED920" w14:textId="77777777" w:rsidR="00425893" w:rsidRDefault="00425893" w:rsidP="00425893">
      <w:pPr>
        <w:pStyle w:val="Heading3"/>
      </w:pPr>
      <w:r>
        <w:t>Main Page</w:t>
      </w:r>
    </w:p>
    <w:p w14:paraId="480C8E05" w14:textId="427C612A" w:rsidR="00844C74" w:rsidRDefault="00844C74" w:rsidP="00844C74">
      <w:r>
        <w:rPr>
          <w:noProof/>
          <w:lang w:val="bg-BG" w:eastAsia="bg-BG"/>
        </w:rPr>
        <w:drawing>
          <wp:inline distT="0" distB="0" distL="0" distR="0" wp14:anchorId="7D2DD40C" wp14:editId="6E5A8557">
            <wp:extent cx="6449005" cy="2842260"/>
            <wp:effectExtent l="19050" t="19050" r="2857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2987" cy="284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86E50" w14:textId="2D1ADFA0" w:rsidR="00343B11" w:rsidRDefault="00343B11" w:rsidP="00844C74">
      <w:r>
        <w:rPr>
          <w:noProof/>
        </w:rPr>
        <w:lastRenderedPageBreak/>
        <w:drawing>
          <wp:inline distT="0" distB="0" distL="0" distR="0" wp14:anchorId="7B01BBB0" wp14:editId="4E852D73">
            <wp:extent cx="6626225" cy="1865630"/>
            <wp:effectExtent l="19050" t="19050" r="22225" b="20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13726" w14:textId="77777777" w:rsidR="00425893" w:rsidRDefault="00425893" w:rsidP="00425893">
      <w:pPr>
        <w:pStyle w:val="Heading3"/>
      </w:pPr>
      <w:r>
        <w:t>About Page</w:t>
      </w:r>
    </w:p>
    <w:p w14:paraId="3D9D84C5" w14:textId="0DBDF665" w:rsidR="00844C74" w:rsidRDefault="00343B11" w:rsidP="00844C74">
      <w:r>
        <w:rPr>
          <w:noProof/>
        </w:rPr>
        <w:drawing>
          <wp:inline distT="0" distB="0" distL="0" distR="0" wp14:anchorId="4BA245C6" wp14:editId="16ECA554">
            <wp:extent cx="6626225" cy="1729105"/>
            <wp:effectExtent l="19050" t="19050" r="22225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2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B5CD8" w14:textId="77777777" w:rsidR="00425893" w:rsidRDefault="00425893" w:rsidP="00425893">
      <w:pPr>
        <w:pStyle w:val="Heading3"/>
      </w:pPr>
      <w:r>
        <w:t>Create Page</w:t>
      </w:r>
    </w:p>
    <w:p w14:paraId="6C25BE28" w14:textId="44557766" w:rsidR="00844C74" w:rsidRDefault="00E10F27" w:rsidP="00844C74">
      <w:r>
        <w:rPr>
          <w:noProof/>
        </w:rPr>
        <w:drawing>
          <wp:inline distT="0" distB="0" distL="0" distR="0" wp14:anchorId="1DD26B75" wp14:editId="3622ECBE">
            <wp:extent cx="6626225" cy="2915920"/>
            <wp:effectExtent l="19050" t="19050" r="22225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CEFC0" w14:textId="77777777" w:rsidR="00425893" w:rsidRDefault="00425893" w:rsidP="00425893">
      <w:pPr>
        <w:pStyle w:val="Heading3"/>
      </w:pPr>
      <w:r>
        <w:lastRenderedPageBreak/>
        <w:t>Details Page</w:t>
      </w:r>
    </w:p>
    <w:p w14:paraId="48869641" w14:textId="7328F0FC" w:rsidR="00844C74" w:rsidRDefault="00844C74" w:rsidP="00844C74">
      <w:r>
        <w:rPr>
          <w:noProof/>
          <w:lang w:val="bg-BG" w:eastAsia="bg-BG"/>
        </w:rPr>
        <w:drawing>
          <wp:inline distT="0" distB="0" distL="0" distR="0" wp14:anchorId="46747B65" wp14:editId="2CB85681">
            <wp:extent cx="6405880" cy="2844125"/>
            <wp:effectExtent l="19050" t="19050" r="139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9376" cy="2850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3DFF5" w14:textId="5F695E4D" w:rsidR="00A2055A" w:rsidRDefault="00A2055A" w:rsidP="00E70EB9">
      <w:pPr>
        <w:pStyle w:val="Heading3"/>
      </w:pPr>
      <w:r>
        <w:t xml:space="preserve">Not </w:t>
      </w:r>
      <w:r w:rsidR="0082154E">
        <w:t>F</w:t>
      </w:r>
      <w:r>
        <w:t>ound</w:t>
      </w:r>
      <w:r w:rsidR="00E70EB9">
        <w:t xml:space="preserve"> Page</w:t>
      </w:r>
    </w:p>
    <w:p w14:paraId="353C105A" w14:textId="6BD9C1F1" w:rsidR="00E70EB9" w:rsidRDefault="00E70EB9" w:rsidP="00844C74">
      <w:r>
        <w:rPr>
          <w:noProof/>
        </w:rPr>
        <w:drawing>
          <wp:inline distT="0" distB="0" distL="0" distR="0" wp14:anchorId="1BF23E21" wp14:editId="7761F4B4">
            <wp:extent cx="6626225" cy="2015490"/>
            <wp:effectExtent l="19050" t="19050" r="22225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F1F0A" w14:textId="77777777" w:rsidR="00057AB0" w:rsidRPr="00057AB0" w:rsidRDefault="00057AB0" w:rsidP="00057AB0">
      <w:pPr>
        <w:pStyle w:val="Heading2"/>
      </w:pPr>
      <w:r>
        <w:t>Create Templates</w:t>
      </w:r>
    </w:p>
    <w:p w14:paraId="0696C443" w14:textId="4FAC40F0" w:rsidR="008C4AD6" w:rsidRDefault="008A4BC5" w:rsidP="00057AB0">
      <w:r>
        <w:t xml:space="preserve">Use the provided HTML to create templates </w:t>
      </w:r>
      <w:r w:rsidR="000B25B2">
        <w:t>using Handlebars</w:t>
      </w:r>
      <w:r>
        <w:t>. Identify the dynamic parts and use appropriate syntax for interpolating and rendering the application context.</w:t>
      </w:r>
    </w:p>
    <w:p w14:paraId="78EF0169" w14:textId="7D82514D" w:rsidR="00057AB0" w:rsidRDefault="007E1526" w:rsidP="00057AB0">
      <w:pPr>
        <w:pStyle w:val="Heading2"/>
      </w:pPr>
      <w:r>
        <w:t>*</w:t>
      </w:r>
      <w:r w:rsidR="00057AB0">
        <w:t>Search</w:t>
      </w:r>
    </w:p>
    <w:p w14:paraId="041615D4" w14:textId="76459D5A" w:rsidR="00057AB0" w:rsidRDefault="00057AB0" w:rsidP="00057AB0">
      <w:r>
        <w:t>Implement searching logic. Use the following validation:</w:t>
      </w:r>
    </w:p>
    <w:p w14:paraId="5E502315" w14:textId="6BB15485" w:rsidR="00057AB0" w:rsidRPr="00057AB0" w:rsidRDefault="00057AB0" w:rsidP="00057AB0">
      <w:pPr>
        <w:pStyle w:val="ListParagraph"/>
        <w:numPr>
          <w:ilvl w:val="0"/>
          <w:numId w:val="26"/>
        </w:numPr>
        <w:rPr>
          <w:b/>
        </w:rPr>
      </w:pPr>
      <w:r>
        <w:t xml:space="preserve">If the user searches </w:t>
      </w:r>
      <w:r w:rsidRPr="00057AB0">
        <w:rPr>
          <w:b/>
        </w:rPr>
        <w:t>only</w:t>
      </w:r>
      <w:r>
        <w:t xml:space="preserve"> a </w:t>
      </w:r>
      <w:r w:rsidR="009A4526">
        <w:t>string</w:t>
      </w:r>
      <w:r>
        <w:t xml:space="preserve"> and </w:t>
      </w:r>
      <w:r w:rsidRPr="00057AB0">
        <w:rPr>
          <w:b/>
        </w:rPr>
        <w:t>NO difficulty</w:t>
      </w:r>
      <w:r>
        <w:t xml:space="preserve">, render </w:t>
      </w:r>
      <w:r w:rsidRPr="00057AB0">
        <w:rPr>
          <w:b/>
        </w:rPr>
        <w:t>all difficulties</w:t>
      </w:r>
    </w:p>
    <w:p w14:paraId="212E02CA" w14:textId="0A2CE25A" w:rsidR="00057AB0" w:rsidRDefault="00057AB0" w:rsidP="00511170">
      <w:pPr>
        <w:rPr>
          <w:rFonts w:ascii="Consolas" w:hAnsi="Consolas"/>
          <w:b/>
          <w:bCs/>
        </w:rPr>
      </w:pPr>
      <w:r>
        <w:t xml:space="preserve">If the search does </w:t>
      </w:r>
      <w:r w:rsidRPr="00057AB0">
        <w:rPr>
          <w:b/>
          <w:i/>
          <w:u w:val="single"/>
        </w:rPr>
        <w:t>NOT</w:t>
      </w:r>
      <w:r>
        <w:t xml:space="preserve"> meet the requirements</w:t>
      </w:r>
      <w:r w:rsidR="009A4526">
        <w:t xml:space="preserve">, just </w:t>
      </w:r>
      <w:r w:rsidR="009A4526" w:rsidRPr="009A4526">
        <w:rPr>
          <w:b/>
          <w:bCs/>
        </w:rPr>
        <w:t>redirect</w:t>
      </w:r>
      <w:r w:rsidR="009A4526">
        <w:t xml:space="preserve"> to the home page </w:t>
      </w:r>
      <w:r w:rsidR="009A4526" w:rsidRPr="009A4526">
        <w:rPr>
          <w:b/>
          <w:bCs/>
        </w:rPr>
        <w:t>(</w:t>
      </w:r>
      <w:r w:rsidR="009A4526" w:rsidRPr="009A4526">
        <w:rPr>
          <w:rFonts w:ascii="Consolas" w:hAnsi="Consolas"/>
          <w:b/>
          <w:bCs/>
        </w:rPr>
        <w:t>'/')</w:t>
      </w:r>
    </w:p>
    <w:p w14:paraId="76F447B2" w14:textId="146F6FED" w:rsidR="009A4526" w:rsidRDefault="009A4526" w:rsidP="00511170">
      <w:pPr>
        <w:rPr>
          <w:rFonts w:ascii="Consolas" w:hAnsi="Consolas"/>
          <w:b/>
          <w:bCs/>
        </w:rPr>
      </w:pPr>
    </w:p>
    <w:p w14:paraId="12259F1B" w14:textId="1CC88882" w:rsidR="009A4526" w:rsidRPr="00711CC6" w:rsidRDefault="009A4526" w:rsidP="009A4526">
      <w:pPr>
        <w:jc w:val="center"/>
        <w:rPr>
          <w:sz w:val="72"/>
          <w:szCs w:val="72"/>
        </w:rPr>
      </w:pPr>
      <w:r w:rsidRPr="00711CC6">
        <w:rPr>
          <w:rFonts w:ascii="Consolas" w:hAnsi="Consolas"/>
          <w:b/>
          <w:bCs/>
          <w:sz w:val="72"/>
          <w:szCs w:val="72"/>
        </w:rPr>
        <w:t xml:space="preserve">Good Luck! </w:t>
      </w:r>
      <w:r w:rsidRPr="00711CC6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sectPr w:rsidR="009A4526" w:rsidRPr="00711CC6" w:rsidSect="00806A4A">
      <w:headerReference w:type="default" r:id="rId23"/>
      <w:footerReference w:type="default" r:id="rId24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A792B" w14:textId="77777777" w:rsidR="000E10DD" w:rsidRDefault="000E10DD" w:rsidP="008068A2">
      <w:pPr>
        <w:spacing w:after="0" w:line="240" w:lineRule="auto"/>
      </w:pPr>
      <w:r>
        <w:separator/>
      </w:r>
    </w:p>
  </w:endnote>
  <w:endnote w:type="continuationSeparator" w:id="0">
    <w:p w14:paraId="52890F48" w14:textId="77777777" w:rsidR="000E10DD" w:rsidRDefault="000E10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7A9D4" w14:textId="77777777" w:rsidR="00E85B37" w:rsidRPr="00AC77AD" w:rsidRDefault="00E85B37" w:rsidP="00E85B37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1581D66" wp14:editId="5C6CD24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5CAFFB9" wp14:editId="67C13C9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B3D50C7" wp14:editId="7A50D4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4AA15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FFEB7B" wp14:editId="39F973A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F2998E1" w14:textId="77777777" w:rsidR="00E85B37" w:rsidRPr="008C2B83" w:rsidRDefault="00E85B37" w:rsidP="00E85B3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4A7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4A7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FEB7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0F2998E1" w14:textId="77777777" w:rsidR="00E85B37" w:rsidRPr="008C2B83" w:rsidRDefault="00E85B37" w:rsidP="00E85B3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A4A7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A4A7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1D76AD9" wp14:editId="302AC6B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044080" w14:textId="77777777" w:rsidR="00E85B37" w:rsidRDefault="00E85B37" w:rsidP="00E85B3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76AD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67044080" w14:textId="77777777" w:rsidR="00E85B37" w:rsidRDefault="00E85B37" w:rsidP="00E85B3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1764E6" wp14:editId="4086D1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3ACF7D" w14:textId="77777777" w:rsidR="00E85B37" w:rsidRDefault="00E85B37" w:rsidP="00E85B3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136DD75" w14:textId="77777777" w:rsidR="00E85B37" w:rsidRDefault="00E85B37" w:rsidP="00E85B3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5AA204" wp14:editId="5B0640D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F2DD64" wp14:editId="1523F1E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045468" wp14:editId="0426EEA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9F34F8" wp14:editId="4ABFEAEE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A48853" wp14:editId="260EA62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090362" wp14:editId="43D37894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C5A587" wp14:editId="136BE4C4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33F9F0" wp14:editId="3E0831A5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656F64" wp14:editId="5D6F311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BBDA96" wp14:editId="7ABD770B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1764E6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E3ACF7D" w14:textId="77777777" w:rsidR="00E85B37" w:rsidRDefault="00E85B37" w:rsidP="00E85B3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136DD75" w14:textId="77777777" w:rsidR="00E85B37" w:rsidRDefault="00E85B37" w:rsidP="00E85B3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5AA204" wp14:editId="5B0640D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F2DD64" wp14:editId="1523F1E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045468" wp14:editId="0426EEA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9F34F8" wp14:editId="4ABFEAEE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A48853" wp14:editId="260EA62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090362" wp14:editId="43D37894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C5A587" wp14:editId="136BE4C4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33F9F0" wp14:editId="3E0831A5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656F64" wp14:editId="5D6F311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BBDA96" wp14:editId="7ABD770B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6EFAFA7C" w14:textId="77777777" w:rsidR="00E85B37" w:rsidRPr="00994E34" w:rsidRDefault="00E85B37" w:rsidP="00994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68144" w14:textId="77777777" w:rsidR="000E10DD" w:rsidRDefault="000E10DD" w:rsidP="008068A2">
      <w:pPr>
        <w:spacing w:after="0" w:line="240" w:lineRule="auto"/>
      </w:pPr>
      <w:r>
        <w:separator/>
      </w:r>
    </w:p>
  </w:footnote>
  <w:footnote w:type="continuationSeparator" w:id="0">
    <w:p w14:paraId="68E17B62" w14:textId="77777777" w:rsidR="000E10DD" w:rsidRDefault="000E10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2423F" w14:textId="77777777" w:rsidR="00E85B37" w:rsidRDefault="00E85B3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C239C6"/>
    <w:multiLevelType w:val="multilevel"/>
    <w:tmpl w:val="4B8EEC9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B5DBF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E5381D"/>
    <w:multiLevelType w:val="hybridMultilevel"/>
    <w:tmpl w:val="D654E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6732B"/>
    <w:multiLevelType w:val="hybridMultilevel"/>
    <w:tmpl w:val="12AEE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96A49"/>
    <w:multiLevelType w:val="hybridMultilevel"/>
    <w:tmpl w:val="9C0625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FB1650"/>
    <w:multiLevelType w:val="multilevel"/>
    <w:tmpl w:val="3FE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52DB9"/>
    <w:multiLevelType w:val="multilevel"/>
    <w:tmpl w:val="86644F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6350" w:hanging="360"/>
      </w:pPr>
    </w:lvl>
    <w:lvl w:ilvl="2" w:tplc="0409001B" w:tentative="1">
      <w:start w:val="1"/>
      <w:numFmt w:val="lowerRoman"/>
      <w:lvlText w:val="%3."/>
      <w:lvlJc w:val="right"/>
      <w:pPr>
        <w:ind w:left="7070" w:hanging="180"/>
      </w:pPr>
    </w:lvl>
    <w:lvl w:ilvl="3" w:tplc="0409000F" w:tentative="1">
      <w:start w:val="1"/>
      <w:numFmt w:val="decimal"/>
      <w:lvlText w:val="%4."/>
      <w:lvlJc w:val="left"/>
      <w:pPr>
        <w:ind w:left="7790" w:hanging="360"/>
      </w:pPr>
    </w:lvl>
    <w:lvl w:ilvl="4" w:tplc="04090019" w:tentative="1">
      <w:start w:val="1"/>
      <w:numFmt w:val="lowerLetter"/>
      <w:lvlText w:val="%5."/>
      <w:lvlJc w:val="left"/>
      <w:pPr>
        <w:ind w:left="8510" w:hanging="360"/>
      </w:pPr>
    </w:lvl>
    <w:lvl w:ilvl="5" w:tplc="0409001B" w:tentative="1">
      <w:start w:val="1"/>
      <w:numFmt w:val="lowerRoman"/>
      <w:lvlText w:val="%6."/>
      <w:lvlJc w:val="right"/>
      <w:pPr>
        <w:ind w:left="9230" w:hanging="180"/>
      </w:pPr>
    </w:lvl>
    <w:lvl w:ilvl="6" w:tplc="0409000F" w:tentative="1">
      <w:start w:val="1"/>
      <w:numFmt w:val="decimal"/>
      <w:lvlText w:val="%7."/>
      <w:lvlJc w:val="left"/>
      <w:pPr>
        <w:ind w:left="9950" w:hanging="360"/>
      </w:pPr>
    </w:lvl>
    <w:lvl w:ilvl="7" w:tplc="04090019" w:tentative="1">
      <w:start w:val="1"/>
      <w:numFmt w:val="lowerLetter"/>
      <w:lvlText w:val="%8."/>
      <w:lvlJc w:val="left"/>
      <w:pPr>
        <w:ind w:left="10670" w:hanging="360"/>
      </w:pPr>
    </w:lvl>
    <w:lvl w:ilvl="8" w:tplc="0409001B" w:tentative="1">
      <w:start w:val="1"/>
      <w:numFmt w:val="lowerRoman"/>
      <w:lvlText w:val="%9."/>
      <w:lvlJc w:val="right"/>
      <w:pPr>
        <w:ind w:left="11390" w:hanging="180"/>
      </w:pPr>
    </w:lvl>
  </w:abstractNum>
  <w:abstractNum w:abstractNumId="15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0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85BCE"/>
    <w:multiLevelType w:val="hybridMultilevel"/>
    <w:tmpl w:val="93EEB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E3977"/>
    <w:multiLevelType w:val="multilevel"/>
    <w:tmpl w:val="6EA2AD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81D4038"/>
    <w:multiLevelType w:val="hybridMultilevel"/>
    <w:tmpl w:val="D4C2A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E7045"/>
    <w:multiLevelType w:val="hybridMultilevel"/>
    <w:tmpl w:val="0A326B28"/>
    <w:lvl w:ilvl="0" w:tplc="04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5A73C2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B82A2F"/>
    <w:multiLevelType w:val="multilevel"/>
    <w:tmpl w:val="1CBCBF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F522B1"/>
    <w:multiLevelType w:val="multilevel"/>
    <w:tmpl w:val="4BF0BA5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4"/>
  </w:num>
  <w:num w:numId="2">
    <w:abstractNumId w:val="32"/>
  </w:num>
  <w:num w:numId="3">
    <w:abstractNumId w:val="20"/>
  </w:num>
  <w:num w:numId="4">
    <w:abstractNumId w:val="40"/>
  </w:num>
  <w:num w:numId="5">
    <w:abstractNumId w:val="10"/>
  </w:num>
  <w:num w:numId="6">
    <w:abstractNumId w:val="45"/>
  </w:num>
  <w:num w:numId="7">
    <w:abstractNumId w:val="19"/>
  </w:num>
  <w:num w:numId="8">
    <w:abstractNumId w:val="16"/>
  </w:num>
  <w:num w:numId="9">
    <w:abstractNumId w:val="15"/>
  </w:num>
  <w:num w:numId="10">
    <w:abstractNumId w:val="3"/>
  </w:num>
  <w:num w:numId="11">
    <w:abstractNumId w:val="35"/>
  </w:num>
  <w:num w:numId="12">
    <w:abstractNumId w:val="43"/>
  </w:num>
  <w:num w:numId="13">
    <w:abstractNumId w:val="17"/>
  </w:num>
  <w:num w:numId="14">
    <w:abstractNumId w:val="33"/>
  </w:num>
  <w:num w:numId="15">
    <w:abstractNumId w:val="9"/>
  </w:num>
  <w:num w:numId="16">
    <w:abstractNumId w:val="22"/>
  </w:num>
  <w:num w:numId="17">
    <w:abstractNumId w:val="46"/>
  </w:num>
  <w:num w:numId="18">
    <w:abstractNumId w:val="44"/>
  </w:num>
  <w:num w:numId="19">
    <w:abstractNumId w:val="1"/>
  </w:num>
  <w:num w:numId="20">
    <w:abstractNumId w:val="12"/>
  </w:num>
  <w:num w:numId="21">
    <w:abstractNumId w:val="23"/>
  </w:num>
  <w:num w:numId="22">
    <w:abstractNumId w:val="4"/>
  </w:num>
  <w:num w:numId="23">
    <w:abstractNumId w:val="2"/>
  </w:num>
  <w:num w:numId="24">
    <w:abstractNumId w:val="39"/>
  </w:num>
  <w:num w:numId="25">
    <w:abstractNumId w:val="26"/>
  </w:num>
  <w:num w:numId="26">
    <w:abstractNumId w:val="21"/>
  </w:num>
  <w:num w:numId="27">
    <w:abstractNumId w:val="6"/>
  </w:num>
  <w:num w:numId="28">
    <w:abstractNumId w:val="5"/>
  </w:num>
  <w:num w:numId="29">
    <w:abstractNumId w:val="24"/>
  </w:num>
  <w:num w:numId="30">
    <w:abstractNumId w:val="11"/>
  </w:num>
  <w:num w:numId="31">
    <w:abstractNumId w:val="34"/>
  </w:num>
  <w:num w:numId="32">
    <w:abstractNumId w:val="36"/>
  </w:num>
  <w:num w:numId="33">
    <w:abstractNumId w:val="29"/>
  </w:num>
  <w:num w:numId="34">
    <w:abstractNumId w:val="8"/>
  </w:num>
  <w:num w:numId="35">
    <w:abstractNumId w:val="28"/>
  </w:num>
  <w:num w:numId="36">
    <w:abstractNumId w:val="0"/>
  </w:num>
  <w:num w:numId="37">
    <w:abstractNumId w:val="18"/>
  </w:num>
  <w:num w:numId="38">
    <w:abstractNumId w:val="38"/>
  </w:num>
  <w:num w:numId="39">
    <w:abstractNumId w:val="41"/>
  </w:num>
  <w:num w:numId="40">
    <w:abstractNumId w:val="30"/>
  </w:num>
  <w:num w:numId="41">
    <w:abstractNumId w:val="25"/>
  </w:num>
  <w:num w:numId="42">
    <w:abstractNumId w:val="31"/>
  </w:num>
  <w:num w:numId="43">
    <w:abstractNumId w:val="42"/>
  </w:num>
  <w:num w:numId="44">
    <w:abstractNumId w:val="37"/>
  </w:num>
  <w:num w:numId="45">
    <w:abstractNumId w:val="13"/>
  </w:num>
  <w:num w:numId="46">
    <w:abstractNumId w:val="27"/>
  </w:num>
  <w:num w:numId="47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1FE"/>
    <w:rsid w:val="00002C1C"/>
    <w:rsid w:val="00003252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6893"/>
    <w:rsid w:val="00016D88"/>
    <w:rsid w:val="0001783F"/>
    <w:rsid w:val="00017BAD"/>
    <w:rsid w:val="00017DE4"/>
    <w:rsid w:val="00020646"/>
    <w:rsid w:val="000208E9"/>
    <w:rsid w:val="00021147"/>
    <w:rsid w:val="000232F3"/>
    <w:rsid w:val="0002492E"/>
    <w:rsid w:val="00025F04"/>
    <w:rsid w:val="000304CF"/>
    <w:rsid w:val="00031394"/>
    <w:rsid w:val="00031C27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6E9E"/>
    <w:rsid w:val="000511E9"/>
    <w:rsid w:val="00052409"/>
    <w:rsid w:val="00053186"/>
    <w:rsid w:val="0005589A"/>
    <w:rsid w:val="0005670E"/>
    <w:rsid w:val="00056FDA"/>
    <w:rsid w:val="00057AB0"/>
    <w:rsid w:val="00057EC1"/>
    <w:rsid w:val="0006101C"/>
    <w:rsid w:val="000611BF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0F5F"/>
    <w:rsid w:val="0008160E"/>
    <w:rsid w:val="0008252C"/>
    <w:rsid w:val="0008350C"/>
    <w:rsid w:val="00083A62"/>
    <w:rsid w:val="00083BAB"/>
    <w:rsid w:val="00083D48"/>
    <w:rsid w:val="00083DBB"/>
    <w:rsid w:val="00086727"/>
    <w:rsid w:val="00090B7E"/>
    <w:rsid w:val="00091BBD"/>
    <w:rsid w:val="00091F56"/>
    <w:rsid w:val="000927D0"/>
    <w:rsid w:val="000945B3"/>
    <w:rsid w:val="000A0711"/>
    <w:rsid w:val="000A26CC"/>
    <w:rsid w:val="000A4744"/>
    <w:rsid w:val="000A559E"/>
    <w:rsid w:val="000A6F66"/>
    <w:rsid w:val="000A74CC"/>
    <w:rsid w:val="000B056F"/>
    <w:rsid w:val="000B0F39"/>
    <w:rsid w:val="000B14A8"/>
    <w:rsid w:val="000B25B2"/>
    <w:rsid w:val="000B56F0"/>
    <w:rsid w:val="000C466C"/>
    <w:rsid w:val="000C4B13"/>
    <w:rsid w:val="000C5B2B"/>
    <w:rsid w:val="000C6326"/>
    <w:rsid w:val="000C7EF7"/>
    <w:rsid w:val="000D1586"/>
    <w:rsid w:val="000D39F2"/>
    <w:rsid w:val="000D5114"/>
    <w:rsid w:val="000D5E27"/>
    <w:rsid w:val="000D695F"/>
    <w:rsid w:val="000E10DD"/>
    <w:rsid w:val="000E1AD9"/>
    <w:rsid w:val="000E3A8C"/>
    <w:rsid w:val="000E68DC"/>
    <w:rsid w:val="000F06E2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4B79"/>
    <w:rsid w:val="00105F7D"/>
    <w:rsid w:val="001075D0"/>
    <w:rsid w:val="0010762B"/>
    <w:rsid w:val="00110E3F"/>
    <w:rsid w:val="001114E7"/>
    <w:rsid w:val="00113ADF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0B6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7C28"/>
    <w:rsid w:val="00190A3C"/>
    <w:rsid w:val="001944AB"/>
    <w:rsid w:val="00195F3D"/>
    <w:rsid w:val="00196A16"/>
    <w:rsid w:val="00197572"/>
    <w:rsid w:val="001A18D8"/>
    <w:rsid w:val="001A2C26"/>
    <w:rsid w:val="001A3A11"/>
    <w:rsid w:val="001A4A7E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08D"/>
    <w:rsid w:val="00202683"/>
    <w:rsid w:val="00202BD8"/>
    <w:rsid w:val="002045DB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5AC"/>
    <w:rsid w:val="00241F94"/>
    <w:rsid w:val="00246AFB"/>
    <w:rsid w:val="00246C88"/>
    <w:rsid w:val="0025096C"/>
    <w:rsid w:val="002520AA"/>
    <w:rsid w:val="00255940"/>
    <w:rsid w:val="00255F51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2562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230"/>
    <w:rsid w:val="002B079F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3EB5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212E"/>
    <w:rsid w:val="003346BD"/>
    <w:rsid w:val="0033490F"/>
    <w:rsid w:val="00335CEF"/>
    <w:rsid w:val="00335D07"/>
    <w:rsid w:val="0033720D"/>
    <w:rsid w:val="0034161B"/>
    <w:rsid w:val="00341E4E"/>
    <w:rsid w:val="0034325B"/>
    <w:rsid w:val="00343B11"/>
    <w:rsid w:val="00344287"/>
    <w:rsid w:val="00344F56"/>
    <w:rsid w:val="00345C78"/>
    <w:rsid w:val="00345E9A"/>
    <w:rsid w:val="00351209"/>
    <w:rsid w:val="00352428"/>
    <w:rsid w:val="00352A1A"/>
    <w:rsid w:val="00353B25"/>
    <w:rsid w:val="003567A0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8FD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3B60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5893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1F5D"/>
    <w:rsid w:val="00443C6C"/>
    <w:rsid w:val="004445F7"/>
    <w:rsid w:val="00444E72"/>
    <w:rsid w:val="0044598C"/>
    <w:rsid w:val="00445D85"/>
    <w:rsid w:val="004460C3"/>
    <w:rsid w:val="0044712F"/>
    <w:rsid w:val="004506A6"/>
    <w:rsid w:val="00451078"/>
    <w:rsid w:val="00451D92"/>
    <w:rsid w:val="004521B7"/>
    <w:rsid w:val="0045453A"/>
    <w:rsid w:val="00455528"/>
    <w:rsid w:val="00455BA7"/>
    <w:rsid w:val="00455C32"/>
    <w:rsid w:val="004616FA"/>
    <w:rsid w:val="00462397"/>
    <w:rsid w:val="00467362"/>
    <w:rsid w:val="00467388"/>
    <w:rsid w:val="004707CC"/>
    <w:rsid w:val="00470EA9"/>
    <w:rsid w:val="00471DC3"/>
    <w:rsid w:val="00472067"/>
    <w:rsid w:val="00472746"/>
    <w:rsid w:val="00472AE2"/>
    <w:rsid w:val="0047331A"/>
    <w:rsid w:val="00474889"/>
    <w:rsid w:val="00476D4B"/>
    <w:rsid w:val="004814D0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A9F"/>
    <w:rsid w:val="004A6C3A"/>
    <w:rsid w:val="004A6E63"/>
    <w:rsid w:val="004A774F"/>
    <w:rsid w:val="004A7E77"/>
    <w:rsid w:val="004B0498"/>
    <w:rsid w:val="004B177D"/>
    <w:rsid w:val="004B43D6"/>
    <w:rsid w:val="004B47ED"/>
    <w:rsid w:val="004B5DA1"/>
    <w:rsid w:val="004B6EBD"/>
    <w:rsid w:val="004C4260"/>
    <w:rsid w:val="004C680F"/>
    <w:rsid w:val="004C6E2F"/>
    <w:rsid w:val="004C7EF5"/>
    <w:rsid w:val="004D043A"/>
    <w:rsid w:val="004D29A9"/>
    <w:rsid w:val="004D36A5"/>
    <w:rsid w:val="004D3F44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1FF7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047F3"/>
    <w:rsid w:val="00511170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0FC8"/>
    <w:rsid w:val="005413DC"/>
    <w:rsid w:val="00541DDF"/>
    <w:rsid w:val="00541F25"/>
    <w:rsid w:val="005439FD"/>
    <w:rsid w:val="00544AF7"/>
    <w:rsid w:val="00546313"/>
    <w:rsid w:val="00546C37"/>
    <w:rsid w:val="00546C8B"/>
    <w:rsid w:val="00546EB0"/>
    <w:rsid w:val="005500F8"/>
    <w:rsid w:val="00550192"/>
    <w:rsid w:val="00551D82"/>
    <w:rsid w:val="005527E2"/>
    <w:rsid w:val="0055336B"/>
    <w:rsid w:val="00553796"/>
    <w:rsid w:val="00553CCB"/>
    <w:rsid w:val="005549DE"/>
    <w:rsid w:val="00555EE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2082"/>
    <w:rsid w:val="005B391B"/>
    <w:rsid w:val="005B5EB8"/>
    <w:rsid w:val="005C131C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D5A92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0E13"/>
    <w:rsid w:val="00602D52"/>
    <w:rsid w:val="00604363"/>
    <w:rsid w:val="00605051"/>
    <w:rsid w:val="00605741"/>
    <w:rsid w:val="00605C1D"/>
    <w:rsid w:val="00606ED1"/>
    <w:rsid w:val="00610E19"/>
    <w:rsid w:val="00611099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1BF5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3F6C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97610"/>
    <w:rsid w:val="006A4CA4"/>
    <w:rsid w:val="006A4F6A"/>
    <w:rsid w:val="006A5396"/>
    <w:rsid w:val="006A683E"/>
    <w:rsid w:val="006B1195"/>
    <w:rsid w:val="006B1DCE"/>
    <w:rsid w:val="006B2F67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65E8"/>
    <w:rsid w:val="006E6BFE"/>
    <w:rsid w:val="006E70BE"/>
    <w:rsid w:val="006E7E50"/>
    <w:rsid w:val="006F0361"/>
    <w:rsid w:val="006F521B"/>
    <w:rsid w:val="006F56EE"/>
    <w:rsid w:val="006F68B5"/>
    <w:rsid w:val="00701791"/>
    <w:rsid w:val="00702F72"/>
    <w:rsid w:val="00703385"/>
    <w:rsid w:val="00704432"/>
    <w:rsid w:val="007051DF"/>
    <w:rsid w:val="007052BE"/>
    <w:rsid w:val="0070660D"/>
    <w:rsid w:val="00706818"/>
    <w:rsid w:val="007072BE"/>
    <w:rsid w:val="00707FBD"/>
    <w:rsid w:val="00710273"/>
    <w:rsid w:val="00711CC6"/>
    <w:rsid w:val="00711EBA"/>
    <w:rsid w:val="00712A0E"/>
    <w:rsid w:val="00712D20"/>
    <w:rsid w:val="00715C6E"/>
    <w:rsid w:val="00715EA1"/>
    <w:rsid w:val="00716D1B"/>
    <w:rsid w:val="00720285"/>
    <w:rsid w:val="007214AE"/>
    <w:rsid w:val="00722D09"/>
    <w:rsid w:val="00723273"/>
    <w:rsid w:val="00724DA4"/>
    <w:rsid w:val="00726D5C"/>
    <w:rsid w:val="00726F30"/>
    <w:rsid w:val="007270B7"/>
    <w:rsid w:val="00732C77"/>
    <w:rsid w:val="00732EB9"/>
    <w:rsid w:val="0073688F"/>
    <w:rsid w:val="007378B6"/>
    <w:rsid w:val="00741BEE"/>
    <w:rsid w:val="0074240A"/>
    <w:rsid w:val="00742EBB"/>
    <w:rsid w:val="00746EAD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5FF"/>
    <w:rsid w:val="00773E64"/>
    <w:rsid w:val="007835E4"/>
    <w:rsid w:val="0078426E"/>
    <w:rsid w:val="00784DF6"/>
    <w:rsid w:val="00785258"/>
    <w:rsid w:val="00786C19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5E2E"/>
    <w:rsid w:val="007D5FFD"/>
    <w:rsid w:val="007D62D7"/>
    <w:rsid w:val="007D7040"/>
    <w:rsid w:val="007E0960"/>
    <w:rsid w:val="007E1526"/>
    <w:rsid w:val="007E3A67"/>
    <w:rsid w:val="007E3DEB"/>
    <w:rsid w:val="007E51C3"/>
    <w:rsid w:val="007E7BAF"/>
    <w:rsid w:val="007F0DF8"/>
    <w:rsid w:val="007F0EC2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3F4A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9D9"/>
    <w:rsid w:val="00816CDD"/>
    <w:rsid w:val="00817D42"/>
    <w:rsid w:val="0082154E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5F6E"/>
    <w:rsid w:val="0083622E"/>
    <w:rsid w:val="00840A7F"/>
    <w:rsid w:val="00840BFF"/>
    <w:rsid w:val="00843196"/>
    <w:rsid w:val="00843B86"/>
    <w:rsid w:val="00844535"/>
    <w:rsid w:val="00844C74"/>
    <w:rsid w:val="0084697F"/>
    <w:rsid w:val="00851880"/>
    <w:rsid w:val="00852BC9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5CF"/>
    <w:rsid w:val="00882B81"/>
    <w:rsid w:val="00883C59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488D"/>
    <w:rsid w:val="008A4BC5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AD6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621C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01F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0B63"/>
    <w:rsid w:val="009216EA"/>
    <w:rsid w:val="0092361F"/>
    <w:rsid w:val="00925D3D"/>
    <w:rsid w:val="00926DDC"/>
    <w:rsid w:val="0092703D"/>
    <w:rsid w:val="00930C7E"/>
    <w:rsid w:val="009314DA"/>
    <w:rsid w:val="0093207A"/>
    <w:rsid w:val="0093351D"/>
    <w:rsid w:val="0093493C"/>
    <w:rsid w:val="00936BF1"/>
    <w:rsid w:val="009411FB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4514"/>
    <w:rsid w:val="009652BB"/>
    <w:rsid w:val="00970CBB"/>
    <w:rsid w:val="00970DF1"/>
    <w:rsid w:val="0097221D"/>
    <w:rsid w:val="00972CD6"/>
    <w:rsid w:val="00973981"/>
    <w:rsid w:val="0097460A"/>
    <w:rsid w:val="009757F5"/>
    <w:rsid w:val="00975A67"/>
    <w:rsid w:val="009772A2"/>
    <w:rsid w:val="009806E3"/>
    <w:rsid w:val="009806E7"/>
    <w:rsid w:val="00981639"/>
    <w:rsid w:val="00983CBA"/>
    <w:rsid w:val="00984A11"/>
    <w:rsid w:val="00984A23"/>
    <w:rsid w:val="00987272"/>
    <w:rsid w:val="00987575"/>
    <w:rsid w:val="00991258"/>
    <w:rsid w:val="009919A3"/>
    <w:rsid w:val="00993C1A"/>
    <w:rsid w:val="00994E34"/>
    <w:rsid w:val="00996143"/>
    <w:rsid w:val="009A24AB"/>
    <w:rsid w:val="009A296D"/>
    <w:rsid w:val="009A2E22"/>
    <w:rsid w:val="009A4526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C71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E63BD"/>
    <w:rsid w:val="009F120B"/>
    <w:rsid w:val="009F150C"/>
    <w:rsid w:val="009F2900"/>
    <w:rsid w:val="009F308B"/>
    <w:rsid w:val="009F3A30"/>
    <w:rsid w:val="009F63D0"/>
    <w:rsid w:val="009F7976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393"/>
    <w:rsid w:val="00A17874"/>
    <w:rsid w:val="00A2055A"/>
    <w:rsid w:val="00A211EF"/>
    <w:rsid w:val="00A21234"/>
    <w:rsid w:val="00A215CD"/>
    <w:rsid w:val="00A216A9"/>
    <w:rsid w:val="00A2268B"/>
    <w:rsid w:val="00A22961"/>
    <w:rsid w:val="00A24315"/>
    <w:rsid w:val="00A27CA4"/>
    <w:rsid w:val="00A30014"/>
    <w:rsid w:val="00A30D1C"/>
    <w:rsid w:val="00A3185C"/>
    <w:rsid w:val="00A33BA3"/>
    <w:rsid w:val="00A34C3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F12"/>
    <w:rsid w:val="00A516D1"/>
    <w:rsid w:val="00A52D7D"/>
    <w:rsid w:val="00A53E4C"/>
    <w:rsid w:val="00A543E2"/>
    <w:rsid w:val="00A57D20"/>
    <w:rsid w:val="00A61370"/>
    <w:rsid w:val="00A61ED2"/>
    <w:rsid w:val="00A63784"/>
    <w:rsid w:val="00A64C42"/>
    <w:rsid w:val="00A65064"/>
    <w:rsid w:val="00A66BD9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5627"/>
    <w:rsid w:val="00AB6BE2"/>
    <w:rsid w:val="00AB7C72"/>
    <w:rsid w:val="00AC287E"/>
    <w:rsid w:val="00AC297B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681"/>
    <w:rsid w:val="00AF18E4"/>
    <w:rsid w:val="00AF221B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4945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1C58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0D6"/>
    <w:rsid w:val="00BC33CF"/>
    <w:rsid w:val="00BC3B46"/>
    <w:rsid w:val="00BC4587"/>
    <w:rsid w:val="00BC56D6"/>
    <w:rsid w:val="00BD3A37"/>
    <w:rsid w:val="00BD4C02"/>
    <w:rsid w:val="00BD50CA"/>
    <w:rsid w:val="00BD5A34"/>
    <w:rsid w:val="00BD5A62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35D5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D1D"/>
    <w:rsid w:val="00C52F61"/>
    <w:rsid w:val="00C53F0F"/>
    <w:rsid w:val="00C53F37"/>
    <w:rsid w:val="00C54EA1"/>
    <w:rsid w:val="00C555D8"/>
    <w:rsid w:val="00C56CE7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B2F83"/>
    <w:rsid w:val="00CC0230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1D9D"/>
    <w:rsid w:val="00D022B0"/>
    <w:rsid w:val="00D025FD"/>
    <w:rsid w:val="00D03772"/>
    <w:rsid w:val="00D04693"/>
    <w:rsid w:val="00D06667"/>
    <w:rsid w:val="00D07362"/>
    <w:rsid w:val="00D074DC"/>
    <w:rsid w:val="00D1123E"/>
    <w:rsid w:val="00D13B94"/>
    <w:rsid w:val="00D156B3"/>
    <w:rsid w:val="00D16D86"/>
    <w:rsid w:val="00D20A2C"/>
    <w:rsid w:val="00D20D62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37A6"/>
    <w:rsid w:val="00D543AF"/>
    <w:rsid w:val="00D544F5"/>
    <w:rsid w:val="00D5665A"/>
    <w:rsid w:val="00D56BAB"/>
    <w:rsid w:val="00D57015"/>
    <w:rsid w:val="00D612D3"/>
    <w:rsid w:val="00D61FAB"/>
    <w:rsid w:val="00D65AB4"/>
    <w:rsid w:val="00D66D47"/>
    <w:rsid w:val="00D70671"/>
    <w:rsid w:val="00D70DA9"/>
    <w:rsid w:val="00D7107C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A89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D7E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4A6B"/>
    <w:rsid w:val="00DF57D8"/>
    <w:rsid w:val="00E007F4"/>
    <w:rsid w:val="00E029ED"/>
    <w:rsid w:val="00E0386D"/>
    <w:rsid w:val="00E04619"/>
    <w:rsid w:val="00E056A6"/>
    <w:rsid w:val="00E10F27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3BF1"/>
    <w:rsid w:val="00E54878"/>
    <w:rsid w:val="00E572B2"/>
    <w:rsid w:val="00E5749D"/>
    <w:rsid w:val="00E57D8C"/>
    <w:rsid w:val="00E604EE"/>
    <w:rsid w:val="00E608D2"/>
    <w:rsid w:val="00E60EF9"/>
    <w:rsid w:val="00E62AA8"/>
    <w:rsid w:val="00E636DE"/>
    <w:rsid w:val="00E63F64"/>
    <w:rsid w:val="00E64EBC"/>
    <w:rsid w:val="00E70EB9"/>
    <w:rsid w:val="00E71096"/>
    <w:rsid w:val="00E714C5"/>
    <w:rsid w:val="00E71AC3"/>
    <w:rsid w:val="00E71B3C"/>
    <w:rsid w:val="00E71BBC"/>
    <w:rsid w:val="00E73099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5B37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569F"/>
    <w:rsid w:val="00EC6F11"/>
    <w:rsid w:val="00ED057A"/>
    <w:rsid w:val="00ED0DC8"/>
    <w:rsid w:val="00ED0DEA"/>
    <w:rsid w:val="00ED22A1"/>
    <w:rsid w:val="00ED3081"/>
    <w:rsid w:val="00ED321A"/>
    <w:rsid w:val="00ED55E0"/>
    <w:rsid w:val="00ED73C4"/>
    <w:rsid w:val="00ED7A3C"/>
    <w:rsid w:val="00ED7D6D"/>
    <w:rsid w:val="00EE0FDD"/>
    <w:rsid w:val="00EE2686"/>
    <w:rsid w:val="00EE26A0"/>
    <w:rsid w:val="00EE2DDF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0226"/>
    <w:rsid w:val="00F05210"/>
    <w:rsid w:val="00F065E6"/>
    <w:rsid w:val="00F1043A"/>
    <w:rsid w:val="00F10E5F"/>
    <w:rsid w:val="00F14108"/>
    <w:rsid w:val="00F14FF5"/>
    <w:rsid w:val="00F15ECF"/>
    <w:rsid w:val="00F2026F"/>
    <w:rsid w:val="00F20B48"/>
    <w:rsid w:val="00F234F8"/>
    <w:rsid w:val="00F24C6A"/>
    <w:rsid w:val="00F25C08"/>
    <w:rsid w:val="00F31D70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49E4"/>
    <w:rsid w:val="00F5578C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753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77D51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2A5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0C16"/>
    <w:rsid w:val="00FE1F4C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71A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E6512"/>
  <w15:docId w15:val="{DBD324A8-E510-4458-8995-EE7C82C0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47F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47F3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47F3"/>
    <w:pPr>
      <w:keepNext/>
      <w:keepLines/>
      <w:numPr>
        <w:numId w:val="29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7F3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47F3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47F3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7F3"/>
  </w:style>
  <w:style w:type="paragraph" w:styleId="Footer">
    <w:name w:val="footer"/>
    <w:basedOn w:val="Normal"/>
    <w:link w:val="FooterChar"/>
    <w:uiPriority w:val="99"/>
    <w:unhideWhenUsed/>
    <w:rsid w:val="00504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7F3"/>
  </w:style>
  <w:style w:type="paragraph" w:styleId="BalloonText">
    <w:name w:val="Balloon Text"/>
    <w:basedOn w:val="Normal"/>
    <w:link w:val="BalloonTextChar"/>
    <w:uiPriority w:val="99"/>
    <w:semiHidden/>
    <w:unhideWhenUsed/>
    <w:rsid w:val="00504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7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47F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47F3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7F3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04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47F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047F3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047F3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5047F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047F3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047F3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5047F3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5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5047F3"/>
  </w:style>
  <w:style w:type="character" w:customStyle="1" w:styleId="CodeChar">
    <w:name w:val="Code Char"/>
    <w:basedOn w:val="DefaultParagraphFont"/>
    <w:link w:val="Code"/>
    <w:rsid w:val="005047F3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47F3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047F3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10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452/js-back-end-september-2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1DFD08-A1F9-44C7-B4C6-B205D0464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827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Node.js &amp; Express.js Intro to Express &amp; View Engines</vt:lpstr>
      <vt:lpstr>Exercise for "ExpressJS Fundamentals" course @ SoftUni</vt:lpstr>
    </vt:vector>
  </TitlesOfParts>
  <Company>Software University Foundation - http://softuni.org</Company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Node.js &amp; Express.js Intro to Express &amp; View Engines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Kiril Kirilov</cp:lastModifiedBy>
  <cp:revision>93</cp:revision>
  <cp:lastPrinted>2014-02-12T16:33:00Z</cp:lastPrinted>
  <dcterms:created xsi:type="dcterms:W3CDTF">2016-09-19T13:21:00Z</dcterms:created>
  <dcterms:modified xsi:type="dcterms:W3CDTF">2019-09-10T08:30:00Z</dcterms:modified>
  <cp:category>programming, education, software engineering, software development</cp:category>
</cp:coreProperties>
</file>